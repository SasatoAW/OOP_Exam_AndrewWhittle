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7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01"/>
        <w:gridCol w:w="4819"/>
        <w:gridCol w:w="4040"/>
        <w:gridCol w:w="3756"/>
      </w:tblGrid>
      <w:tr w:rsidR="007F09AE" w14:paraId="2CE2DEF1" w14:textId="77777777" w:rsidTr="00753960">
        <w:trPr>
          <w:cantSplit/>
          <w:trHeight w:val="567"/>
        </w:trPr>
        <w:tc>
          <w:tcPr>
            <w:tcW w:w="1101" w:type="dxa"/>
          </w:tcPr>
          <w:p w14:paraId="0533AA5D" w14:textId="2C565782" w:rsidR="007F09AE" w:rsidRDefault="00192A6A" w:rsidP="00E0565B">
            <w:pPr>
              <w:spacing w:before="60" w:after="60"/>
              <w:jc w:val="center"/>
            </w:pPr>
            <w:r>
              <w:t>12</w:t>
            </w:r>
          </w:p>
        </w:tc>
        <w:tc>
          <w:tcPr>
            <w:tcW w:w="4819" w:type="dxa"/>
          </w:tcPr>
          <w:p w14:paraId="2A1B53E1" w14:textId="5AC3AAA5" w:rsidR="007F09AE" w:rsidRDefault="00192A6A" w:rsidP="00E0565B">
            <w:pPr>
              <w:spacing w:before="60" w:after="60"/>
            </w:pPr>
            <w:r>
              <w:t>Test “form_load” event for this form</w:t>
            </w:r>
          </w:p>
        </w:tc>
        <w:tc>
          <w:tcPr>
            <w:tcW w:w="4040" w:type="dxa"/>
          </w:tcPr>
          <w:p w14:paraId="756DAB03" w14:textId="5BBFF1D9" w:rsidR="007F09AE" w:rsidRDefault="00192A6A" w:rsidP="00E0565B">
            <w:pPr>
              <w:spacing w:before="60" w:after="60"/>
            </w:pPr>
            <w:r>
              <w:t>Click “search” button on main form</w:t>
            </w:r>
          </w:p>
        </w:tc>
        <w:tc>
          <w:tcPr>
            <w:tcW w:w="3756" w:type="dxa"/>
          </w:tcPr>
          <w:p w14:paraId="0B468ED9" w14:textId="20EB9DEE" w:rsidR="007F09AE" w:rsidRDefault="00192A6A" w:rsidP="00E0565B">
            <w:pPr>
              <w:spacing w:before="60" w:after="60"/>
            </w:pPr>
            <w:r>
              <w:t>The search form will open, with options available in the combo boxes as specified in the application specification</w:t>
            </w:r>
          </w:p>
        </w:tc>
      </w:tr>
      <w:tr w:rsidR="001F2A53" w14:paraId="0C36FD61" w14:textId="77777777" w:rsidTr="00753960">
        <w:trPr>
          <w:cantSplit/>
          <w:trHeight w:val="567"/>
        </w:trPr>
        <w:tc>
          <w:tcPr>
            <w:tcW w:w="1101" w:type="dxa"/>
          </w:tcPr>
          <w:p w14:paraId="168FA1AA" w14:textId="1BDBEFCE" w:rsidR="001F2A53" w:rsidRDefault="00192A6A" w:rsidP="00E0565B">
            <w:pPr>
              <w:spacing w:before="60" w:after="60"/>
              <w:jc w:val="center"/>
            </w:pPr>
            <w:r>
              <w:t>13</w:t>
            </w:r>
          </w:p>
        </w:tc>
        <w:tc>
          <w:tcPr>
            <w:tcW w:w="4819" w:type="dxa"/>
          </w:tcPr>
          <w:p w14:paraId="1F39AFA1" w14:textId="65FF9D54" w:rsidR="001F2A53" w:rsidRDefault="00192A6A" w:rsidP="00E0565B">
            <w:pPr>
              <w:spacing w:before="60" w:after="60"/>
            </w:pPr>
            <w:r>
              <w:t>Test “close” button</w:t>
            </w:r>
          </w:p>
        </w:tc>
        <w:tc>
          <w:tcPr>
            <w:tcW w:w="4040" w:type="dxa"/>
          </w:tcPr>
          <w:p w14:paraId="03138829" w14:textId="3F783200" w:rsidR="001F2A53" w:rsidRDefault="00192A6A" w:rsidP="00E0565B">
            <w:pPr>
              <w:spacing w:before="60" w:after="60"/>
            </w:pPr>
            <w:r>
              <w:t>Click “close” button</w:t>
            </w:r>
          </w:p>
        </w:tc>
        <w:tc>
          <w:tcPr>
            <w:tcW w:w="3756" w:type="dxa"/>
          </w:tcPr>
          <w:p w14:paraId="1F5B4A1D" w14:textId="7BC1B6C3" w:rsidR="001F2A53" w:rsidRDefault="00192A6A" w:rsidP="00E0565B">
            <w:pPr>
              <w:spacing w:before="60" w:after="60"/>
            </w:pPr>
            <w:r>
              <w:t>The search form will close, and the main form will be shown</w:t>
            </w:r>
          </w:p>
        </w:tc>
      </w:tr>
      <w:tr w:rsidR="00E0565B" w14:paraId="78D05BE1" w14:textId="77777777" w:rsidTr="00B7109A">
        <w:trPr>
          <w:cantSplit/>
          <w:trHeight w:val="567"/>
        </w:trPr>
        <w:tc>
          <w:tcPr>
            <w:tcW w:w="1101" w:type="dxa"/>
          </w:tcPr>
          <w:p w14:paraId="34A31741" w14:textId="37792580" w:rsidR="00E0565B" w:rsidRDefault="00192A6A" w:rsidP="00B7109A">
            <w:pPr>
              <w:spacing w:before="60" w:after="60"/>
              <w:jc w:val="center"/>
            </w:pPr>
            <w:r>
              <w:t>14</w:t>
            </w:r>
          </w:p>
        </w:tc>
        <w:tc>
          <w:tcPr>
            <w:tcW w:w="4819" w:type="dxa"/>
          </w:tcPr>
          <w:p w14:paraId="6FBFE81C" w14:textId="2BFCF6A3" w:rsidR="00E0565B" w:rsidRDefault="00192A6A" w:rsidP="00B7109A">
            <w:pPr>
              <w:spacing w:before="60" w:after="60"/>
            </w:pPr>
            <w:r>
              <w:t>Test “run” button with “make” and “=”</w:t>
            </w:r>
          </w:p>
        </w:tc>
        <w:tc>
          <w:tcPr>
            <w:tcW w:w="4040" w:type="dxa"/>
          </w:tcPr>
          <w:p w14:paraId="30386FA9" w14:textId="2455FDD6" w:rsidR="00E0565B" w:rsidRDefault="00136D38" w:rsidP="00B7109A">
            <w:pPr>
              <w:spacing w:before="60" w:after="60"/>
            </w:pPr>
            <w:r>
              <w:t>Test_case_14.docx, click “run”</w:t>
            </w:r>
          </w:p>
        </w:tc>
        <w:tc>
          <w:tcPr>
            <w:tcW w:w="3756" w:type="dxa"/>
          </w:tcPr>
          <w:p w14:paraId="0020790B" w14:textId="6E1390CF" w:rsidR="00E0565B" w:rsidRDefault="00192A6A" w:rsidP="00B7109A">
            <w:pPr>
              <w:spacing w:before="60" w:after="60"/>
            </w:pPr>
            <w:r>
              <w:t>Data matching the input will be displayed in the data grid view</w:t>
            </w:r>
          </w:p>
        </w:tc>
      </w:tr>
      <w:tr w:rsidR="00E0565B" w14:paraId="4966002C" w14:textId="77777777" w:rsidTr="00B7109A">
        <w:trPr>
          <w:cantSplit/>
          <w:trHeight w:val="567"/>
        </w:trPr>
        <w:tc>
          <w:tcPr>
            <w:tcW w:w="1101" w:type="dxa"/>
          </w:tcPr>
          <w:p w14:paraId="6C61D27B" w14:textId="44B06E36" w:rsidR="00E0565B" w:rsidRDefault="00136D38" w:rsidP="00B7109A">
            <w:pPr>
              <w:spacing w:before="60" w:after="60"/>
              <w:jc w:val="center"/>
            </w:pPr>
            <w:r>
              <w:t>15</w:t>
            </w:r>
          </w:p>
        </w:tc>
        <w:tc>
          <w:tcPr>
            <w:tcW w:w="4819" w:type="dxa"/>
          </w:tcPr>
          <w:p w14:paraId="7FD497C4" w14:textId="28FCC485" w:rsidR="00E0565B" w:rsidRDefault="00192A6A" w:rsidP="00B7109A">
            <w:pPr>
              <w:spacing w:before="60" w:after="60"/>
            </w:pPr>
            <w:r>
              <w:t>Test “run” button with “RentalPerDay and “&gt;=”</w:t>
            </w:r>
          </w:p>
        </w:tc>
        <w:tc>
          <w:tcPr>
            <w:tcW w:w="4040" w:type="dxa"/>
          </w:tcPr>
          <w:p w14:paraId="19CF2760" w14:textId="79C40B89" w:rsidR="00E0565B" w:rsidRDefault="00136D38" w:rsidP="00B7109A">
            <w:pPr>
              <w:spacing w:before="60" w:after="60"/>
            </w:pPr>
            <w:r>
              <w:t>Test_case_15.docx, click “run”</w:t>
            </w:r>
          </w:p>
        </w:tc>
        <w:tc>
          <w:tcPr>
            <w:tcW w:w="3756" w:type="dxa"/>
          </w:tcPr>
          <w:p w14:paraId="3B265A61" w14:textId="1E126B9F" w:rsidR="00E0565B" w:rsidRDefault="00192A6A" w:rsidP="00B7109A">
            <w:pPr>
              <w:spacing w:before="60" w:after="60"/>
            </w:pPr>
            <w:r>
              <w:t>Data matching the input will be displayed in the data grid view</w:t>
            </w:r>
          </w:p>
        </w:tc>
      </w:tr>
      <w:tr w:rsidR="00E0565B" w14:paraId="487D3DA0" w14:textId="77777777" w:rsidTr="00B7109A">
        <w:trPr>
          <w:cantSplit/>
          <w:trHeight w:val="567"/>
        </w:trPr>
        <w:tc>
          <w:tcPr>
            <w:tcW w:w="1101" w:type="dxa"/>
          </w:tcPr>
          <w:p w14:paraId="69217604" w14:textId="6EF69707" w:rsidR="00E0565B" w:rsidRDefault="00192A6A" w:rsidP="00B7109A">
            <w:pPr>
              <w:spacing w:before="60" w:after="60"/>
              <w:jc w:val="center"/>
            </w:pPr>
            <w:r>
              <w:t>16</w:t>
            </w:r>
          </w:p>
        </w:tc>
        <w:tc>
          <w:tcPr>
            <w:tcW w:w="4819" w:type="dxa"/>
          </w:tcPr>
          <w:p w14:paraId="43B97615" w14:textId="5D132DB8" w:rsidR="00E0565B" w:rsidRDefault="00192A6A" w:rsidP="00B7109A">
            <w:pPr>
              <w:spacing w:before="60" w:after="60"/>
            </w:pPr>
            <w:r>
              <w:t xml:space="preserve">Test “run” button with </w:t>
            </w:r>
            <w:r w:rsidR="003744E9">
              <w:t>no user selected values</w:t>
            </w:r>
          </w:p>
        </w:tc>
        <w:tc>
          <w:tcPr>
            <w:tcW w:w="4040" w:type="dxa"/>
          </w:tcPr>
          <w:p w14:paraId="3CF3DC6B" w14:textId="5C757CFB" w:rsidR="00E0565B" w:rsidRDefault="00136D38" w:rsidP="00B7109A">
            <w:pPr>
              <w:spacing w:before="60" w:after="60"/>
            </w:pPr>
            <w:r>
              <w:t>T</w:t>
            </w:r>
            <w:r w:rsidR="003744E9">
              <w:t>est</w:t>
            </w:r>
            <w:r>
              <w:t>_case_16.docx, click “run”</w:t>
            </w:r>
          </w:p>
        </w:tc>
        <w:tc>
          <w:tcPr>
            <w:tcW w:w="3756" w:type="dxa"/>
          </w:tcPr>
          <w:p w14:paraId="725BD813" w14:textId="3FB9186A" w:rsidR="00136D38" w:rsidRDefault="00136D38" w:rsidP="00B7109A">
            <w:pPr>
              <w:spacing w:before="60" w:after="60"/>
            </w:pPr>
            <w:r>
              <w:t>Data grid view will display no records</w:t>
            </w:r>
            <w:r w:rsidR="00A2489D">
              <w:t xml:space="preserve"> and error message will be shown</w:t>
            </w:r>
          </w:p>
        </w:tc>
      </w:tr>
      <w:tr w:rsidR="00E0565B" w14:paraId="7B0EC2B1" w14:textId="77777777" w:rsidTr="00B7109A">
        <w:trPr>
          <w:cantSplit/>
          <w:trHeight w:val="567"/>
        </w:trPr>
        <w:tc>
          <w:tcPr>
            <w:tcW w:w="1101" w:type="dxa"/>
          </w:tcPr>
          <w:p w14:paraId="07B1EC2F" w14:textId="77777777" w:rsidR="00E0565B" w:rsidRDefault="00E0565B" w:rsidP="00B7109A">
            <w:pPr>
              <w:spacing w:before="60" w:after="60"/>
              <w:jc w:val="center"/>
            </w:pPr>
          </w:p>
        </w:tc>
        <w:tc>
          <w:tcPr>
            <w:tcW w:w="4819" w:type="dxa"/>
          </w:tcPr>
          <w:p w14:paraId="4FBE7E5F" w14:textId="77777777" w:rsidR="00E0565B" w:rsidRDefault="00E0565B" w:rsidP="00B7109A">
            <w:pPr>
              <w:spacing w:before="60" w:after="60"/>
            </w:pPr>
          </w:p>
        </w:tc>
        <w:tc>
          <w:tcPr>
            <w:tcW w:w="4040" w:type="dxa"/>
          </w:tcPr>
          <w:p w14:paraId="5A02DE4C" w14:textId="77777777" w:rsidR="00E0565B" w:rsidRDefault="00E0565B" w:rsidP="00B7109A">
            <w:pPr>
              <w:spacing w:before="60" w:after="60"/>
            </w:pPr>
          </w:p>
        </w:tc>
        <w:tc>
          <w:tcPr>
            <w:tcW w:w="3756" w:type="dxa"/>
          </w:tcPr>
          <w:p w14:paraId="3B16F701" w14:textId="77777777" w:rsidR="00E0565B" w:rsidRDefault="00E0565B" w:rsidP="00B7109A">
            <w:pPr>
              <w:spacing w:before="60" w:after="60"/>
            </w:pPr>
          </w:p>
        </w:tc>
      </w:tr>
      <w:tr w:rsidR="00E0565B" w14:paraId="5D83666A" w14:textId="77777777" w:rsidTr="00B7109A">
        <w:trPr>
          <w:cantSplit/>
          <w:trHeight w:val="567"/>
        </w:trPr>
        <w:tc>
          <w:tcPr>
            <w:tcW w:w="1101" w:type="dxa"/>
          </w:tcPr>
          <w:p w14:paraId="004FFEA2" w14:textId="77777777" w:rsidR="00E0565B" w:rsidRDefault="00E0565B" w:rsidP="00B7109A">
            <w:pPr>
              <w:spacing w:before="60" w:after="60"/>
              <w:jc w:val="center"/>
            </w:pPr>
          </w:p>
        </w:tc>
        <w:tc>
          <w:tcPr>
            <w:tcW w:w="4819" w:type="dxa"/>
          </w:tcPr>
          <w:p w14:paraId="17E849EC" w14:textId="77777777" w:rsidR="00E0565B" w:rsidRDefault="00E0565B" w:rsidP="00B7109A">
            <w:pPr>
              <w:spacing w:before="60" w:after="60"/>
            </w:pPr>
          </w:p>
        </w:tc>
        <w:tc>
          <w:tcPr>
            <w:tcW w:w="4040" w:type="dxa"/>
          </w:tcPr>
          <w:p w14:paraId="456897A3" w14:textId="77777777" w:rsidR="00E0565B" w:rsidRDefault="00E0565B" w:rsidP="00B7109A">
            <w:pPr>
              <w:spacing w:before="60" w:after="60"/>
            </w:pPr>
          </w:p>
        </w:tc>
        <w:tc>
          <w:tcPr>
            <w:tcW w:w="3756" w:type="dxa"/>
          </w:tcPr>
          <w:p w14:paraId="588E1333" w14:textId="77777777" w:rsidR="00E0565B" w:rsidRDefault="00E0565B" w:rsidP="00B7109A">
            <w:pPr>
              <w:spacing w:before="60" w:after="60"/>
            </w:pPr>
          </w:p>
        </w:tc>
      </w:tr>
      <w:tr w:rsidR="00E0565B" w14:paraId="27ED7DCC" w14:textId="77777777" w:rsidTr="00B7109A">
        <w:trPr>
          <w:cantSplit/>
          <w:trHeight w:val="567"/>
        </w:trPr>
        <w:tc>
          <w:tcPr>
            <w:tcW w:w="1101" w:type="dxa"/>
          </w:tcPr>
          <w:p w14:paraId="14FCD703" w14:textId="77777777" w:rsidR="00E0565B" w:rsidRDefault="00E0565B" w:rsidP="00B7109A">
            <w:pPr>
              <w:spacing w:before="60" w:after="60"/>
              <w:jc w:val="center"/>
            </w:pPr>
          </w:p>
        </w:tc>
        <w:tc>
          <w:tcPr>
            <w:tcW w:w="4819" w:type="dxa"/>
          </w:tcPr>
          <w:p w14:paraId="42D15426" w14:textId="77777777" w:rsidR="00E0565B" w:rsidRDefault="00E0565B" w:rsidP="00B7109A">
            <w:pPr>
              <w:spacing w:before="60" w:after="60"/>
            </w:pPr>
          </w:p>
        </w:tc>
        <w:tc>
          <w:tcPr>
            <w:tcW w:w="4040" w:type="dxa"/>
          </w:tcPr>
          <w:p w14:paraId="73960946" w14:textId="77777777" w:rsidR="00E0565B" w:rsidRDefault="00E0565B" w:rsidP="00B7109A">
            <w:pPr>
              <w:spacing w:before="60" w:after="60"/>
            </w:pPr>
          </w:p>
        </w:tc>
        <w:tc>
          <w:tcPr>
            <w:tcW w:w="3756" w:type="dxa"/>
          </w:tcPr>
          <w:p w14:paraId="5DEEA99B" w14:textId="77777777" w:rsidR="00E0565B" w:rsidRDefault="00E0565B" w:rsidP="00B7109A">
            <w:pPr>
              <w:spacing w:before="60" w:after="60"/>
            </w:pPr>
          </w:p>
        </w:tc>
      </w:tr>
      <w:tr w:rsidR="00E0565B" w14:paraId="3FC53962" w14:textId="77777777" w:rsidTr="00B7109A">
        <w:trPr>
          <w:cantSplit/>
          <w:trHeight w:val="567"/>
        </w:trPr>
        <w:tc>
          <w:tcPr>
            <w:tcW w:w="1101" w:type="dxa"/>
          </w:tcPr>
          <w:p w14:paraId="5CFFB075" w14:textId="77777777" w:rsidR="00E0565B" w:rsidRDefault="00E0565B" w:rsidP="00B7109A">
            <w:pPr>
              <w:spacing w:before="60" w:after="60"/>
              <w:jc w:val="center"/>
            </w:pPr>
          </w:p>
        </w:tc>
        <w:tc>
          <w:tcPr>
            <w:tcW w:w="4819" w:type="dxa"/>
          </w:tcPr>
          <w:p w14:paraId="58215EEE" w14:textId="77777777" w:rsidR="00E0565B" w:rsidRDefault="00E0565B" w:rsidP="00B7109A">
            <w:pPr>
              <w:spacing w:before="60" w:after="60"/>
            </w:pPr>
          </w:p>
        </w:tc>
        <w:tc>
          <w:tcPr>
            <w:tcW w:w="4040" w:type="dxa"/>
          </w:tcPr>
          <w:p w14:paraId="1343B5EB" w14:textId="77777777" w:rsidR="00E0565B" w:rsidRDefault="00E0565B" w:rsidP="00B7109A">
            <w:pPr>
              <w:spacing w:before="60" w:after="60"/>
            </w:pPr>
          </w:p>
        </w:tc>
        <w:tc>
          <w:tcPr>
            <w:tcW w:w="3756" w:type="dxa"/>
          </w:tcPr>
          <w:p w14:paraId="27A6A99A" w14:textId="77777777" w:rsidR="00E0565B" w:rsidRDefault="00E0565B" w:rsidP="00B7109A">
            <w:pPr>
              <w:spacing w:before="60" w:after="60"/>
            </w:pPr>
          </w:p>
        </w:tc>
      </w:tr>
      <w:tr w:rsidR="00E0565B" w14:paraId="3E089BCE" w14:textId="77777777" w:rsidTr="00B7109A">
        <w:trPr>
          <w:cantSplit/>
          <w:trHeight w:val="567"/>
        </w:trPr>
        <w:tc>
          <w:tcPr>
            <w:tcW w:w="1101" w:type="dxa"/>
          </w:tcPr>
          <w:p w14:paraId="0C374689" w14:textId="77777777" w:rsidR="00E0565B" w:rsidRDefault="00E0565B" w:rsidP="00B7109A">
            <w:pPr>
              <w:spacing w:before="60" w:after="60"/>
              <w:jc w:val="center"/>
            </w:pPr>
          </w:p>
        </w:tc>
        <w:tc>
          <w:tcPr>
            <w:tcW w:w="4819" w:type="dxa"/>
          </w:tcPr>
          <w:p w14:paraId="3F99B8C1" w14:textId="77777777" w:rsidR="00E0565B" w:rsidRDefault="00E0565B" w:rsidP="00B7109A">
            <w:pPr>
              <w:spacing w:before="60" w:after="60"/>
            </w:pPr>
          </w:p>
        </w:tc>
        <w:tc>
          <w:tcPr>
            <w:tcW w:w="4040" w:type="dxa"/>
          </w:tcPr>
          <w:p w14:paraId="0751ACCB" w14:textId="77777777" w:rsidR="00E0565B" w:rsidRDefault="00E0565B" w:rsidP="00B7109A">
            <w:pPr>
              <w:spacing w:before="60" w:after="60"/>
            </w:pPr>
          </w:p>
        </w:tc>
        <w:tc>
          <w:tcPr>
            <w:tcW w:w="3756" w:type="dxa"/>
          </w:tcPr>
          <w:p w14:paraId="635E91B4" w14:textId="77777777" w:rsidR="00E0565B" w:rsidRDefault="00E0565B" w:rsidP="00B7109A">
            <w:pPr>
              <w:spacing w:before="60" w:after="60"/>
            </w:pPr>
          </w:p>
        </w:tc>
      </w:tr>
      <w:tr w:rsidR="00E0565B" w14:paraId="2DC69717" w14:textId="77777777" w:rsidTr="00B7109A">
        <w:trPr>
          <w:cantSplit/>
          <w:trHeight w:val="567"/>
        </w:trPr>
        <w:tc>
          <w:tcPr>
            <w:tcW w:w="1101" w:type="dxa"/>
          </w:tcPr>
          <w:p w14:paraId="6B4DF983" w14:textId="77777777" w:rsidR="00E0565B" w:rsidRDefault="00E0565B" w:rsidP="00B7109A">
            <w:pPr>
              <w:spacing w:before="60" w:after="60"/>
              <w:jc w:val="center"/>
            </w:pPr>
          </w:p>
        </w:tc>
        <w:tc>
          <w:tcPr>
            <w:tcW w:w="4819" w:type="dxa"/>
          </w:tcPr>
          <w:p w14:paraId="296A01F7" w14:textId="77777777" w:rsidR="00E0565B" w:rsidRDefault="00E0565B" w:rsidP="00B7109A">
            <w:pPr>
              <w:spacing w:before="60" w:after="60"/>
            </w:pPr>
          </w:p>
        </w:tc>
        <w:tc>
          <w:tcPr>
            <w:tcW w:w="4040" w:type="dxa"/>
          </w:tcPr>
          <w:p w14:paraId="62DA1F72" w14:textId="77777777" w:rsidR="00E0565B" w:rsidRDefault="00E0565B" w:rsidP="00B7109A">
            <w:pPr>
              <w:spacing w:before="60" w:after="60"/>
            </w:pPr>
          </w:p>
        </w:tc>
        <w:tc>
          <w:tcPr>
            <w:tcW w:w="3756" w:type="dxa"/>
          </w:tcPr>
          <w:p w14:paraId="64F53386" w14:textId="77777777" w:rsidR="00E0565B" w:rsidRDefault="00E0565B" w:rsidP="00B7109A">
            <w:pPr>
              <w:spacing w:before="60" w:after="60"/>
            </w:pPr>
          </w:p>
        </w:tc>
      </w:tr>
      <w:tr w:rsidR="001F2A53" w14:paraId="54BF8338" w14:textId="77777777" w:rsidTr="00753960">
        <w:trPr>
          <w:cantSplit/>
          <w:trHeight w:val="567"/>
        </w:trPr>
        <w:tc>
          <w:tcPr>
            <w:tcW w:w="1101" w:type="dxa"/>
          </w:tcPr>
          <w:p w14:paraId="369F070D" w14:textId="77777777" w:rsidR="001F2A53" w:rsidRDefault="001F2A53" w:rsidP="00E0565B">
            <w:pPr>
              <w:spacing w:before="60" w:after="60"/>
              <w:jc w:val="center"/>
            </w:pPr>
          </w:p>
        </w:tc>
        <w:tc>
          <w:tcPr>
            <w:tcW w:w="4819" w:type="dxa"/>
          </w:tcPr>
          <w:p w14:paraId="0DDE5252" w14:textId="77777777" w:rsidR="001F2A53" w:rsidRDefault="001F2A53" w:rsidP="00E0565B">
            <w:pPr>
              <w:spacing w:before="60" w:after="60"/>
            </w:pPr>
          </w:p>
        </w:tc>
        <w:tc>
          <w:tcPr>
            <w:tcW w:w="4040" w:type="dxa"/>
          </w:tcPr>
          <w:p w14:paraId="2508CA0A" w14:textId="77777777" w:rsidR="001F2A53" w:rsidRDefault="001F2A53" w:rsidP="00E0565B">
            <w:pPr>
              <w:spacing w:before="60" w:after="60"/>
            </w:pPr>
          </w:p>
        </w:tc>
        <w:tc>
          <w:tcPr>
            <w:tcW w:w="3756" w:type="dxa"/>
          </w:tcPr>
          <w:p w14:paraId="5D3BA897" w14:textId="77777777" w:rsidR="001F2A53" w:rsidRDefault="001F2A53" w:rsidP="00E0565B">
            <w:pPr>
              <w:spacing w:before="60" w:after="60"/>
            </w:pPr>
          </w:p>
        </w:tc>
      </w:tr>
    </w:tbl>
    <w:p w14:paraId="5219D76E" w14:textId="77777777" w:rsidR="007F09AE" w:rsidRDefault="007F09AE" w:rsidP="004D585C"/>
    <w:p w14:paraId="446A79DE" w14:textId="77777777" w:rsidR="00D753FB" w:rsidRDefault="00D753FB">
      <w:r>
        <w:br w:type="page"/>
      </w:r>
    </w:p>
    <w:p w14:paraId="43D20A7F" w14:textId="77777777" w:rsidR="00D753FB" w:rsidRPr="00D753FB" w:rsidRDefault="00D753FB" w:rsidP="00D753FB">
      <w:pPr>
        <w:spacing w:before="120" w:after="240"/>
        <w:rPr>
          <w:b/>
          <w:sz w:val="32"/>
        </w:rPr>
      </w:pPr>
      <w:r w:rsidRPr="00D753FB">
        <w:rPr>
          <w:b/>
          <w:sz w:val="32"/>
        </w:rPr>
        <w:lastRenderedPageBreak/>
        <w:t>Test Plan Notes – Observations and Assumptions</w:t>
      </w:r>
    </w:p>
    <w:p w14:paraId="6BE98399" w14:textId="77777777" w:rsidR="00D753FB" w:rsidRPr="00D753FB" w:rsidRDefault="00D753FB" w:rsidP="004D585C">
      <w:pPr>
        <w:rPr>
          <w:sz w:val="24"/>
        </w:rPr>
      </w:pPr>
    </w:p>
    <w:p w14:paraId="786A8023" w14:textId="77777777" w:rsidR="00D753FB" w:rsidRPr="00D753FB" w:rsidRDefault="00D753FB" w:rsidP="004D585C">
      <w:pPr>
        <w:rPr>
          <w:sz w:val="24"/>
        </w:rPr>
      </w:pPr>
    </w:p>
    <w:p w14:paraId="28C2ACC9" w14:textId="77777777" w:rsidR="00D753FB" w:rsidRPr="00D753FB" w:rsidRDefault="00D753FB" w:rsidP="004D585C">
      <w:pPr>
        <w:rPr>
          <w:sz w:val="24"/>
        </w:rPr>
      </w:pPr>
    </w:p>
    <w:sectPr w:rsidR="00D753FB" w:rsidRPr="00D753FB" w:rsidSect="007F09AE">
      <w:headerReference w:type="default" r:id="rId6"/>
      <w:pgSz w:w="16838" w:h="11906" w:orient="landscape" w:code="9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9A3DA" w14:textId="77777777" w:rsidR="00833374" w:rsidRDefault="00833374">
      <w:r>
        <w:separator/>
      </w:r>
    </w:p>
  </w:endnote>
  <w:endnote w:type="continuationSeparator" w:id="0">
    <w:p w14:paraId="65C2AFE6" w14:textId="77777777" w:rsidR="00833374" w:rsidRDefault="008333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479633" w14:textId="77777777" w:rsidR="00833374" w:rsidRDefault="00833374">
      <w:r>
        <w:separator/>
      </w:r>
    </w:p>
  </w:footnote>
  <w:footnote w:type="continuationSeparator" w:id="0">
    <w:p w14:paraId="5B93549C" w14:textId="77777777" w:rsidR="00833374" w:rsidRDefault="008333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15EE9" w14:textId="77777777" w:rsidR="007F09AE" w:rsidRPr="00753960" w:rsidRDefault="007F09AE" w:rsidP="00753960">
    <w:pPr>
      <w:pStyle w:val="Heading1"/>
      <w:spacing w:after="120"/>
      <w:rPr>
        <w:rFonts w:cs="Arial"/>
        <w:sz w:val="36"/>
        <w:szCs w:val="36"/>
      </w:rPr>
    </w:pPr>
    <w:r w:rsidRPr="00753960">
      <w:rPr>
        <w:rFonts w:cs="Arial"/>
        <w:sz w:val="36"/>
        <w:szCs w:val="36"/>
      </w:rPr>
      <w:t>Test Plan</w:t>
    </w:r>
  </w:p>
  <w:tbl>
    <w:tblPr>
      <w:tblW w:w="1371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920"/>
      <w:gridCol w:w="4040"/>
      <w:gridCol w:w="3756"/>
    </w:tblGrid>
    <w:tr w:rsidR="007F09AE" w:rsidRPr="000226B1" w14:paraId="737E26E7" w14:textId="77777777" w:rsidTr="003D4B91">
      <w:trPr>
        <w:cantSplit/>
        <w:trHeight w:val="975"/>
      </w:trPr>
      <w:tc>
        <w:tcPr>
          <w:tcW w:w="5920" w:type="dxa"/>
          <w:tcBorders>
            <w:left w:val="single" w:sz="4" w:space="0" w:color="auto"/>
          </w:tcBorders>
        </w:tcPr>
        <w:p w14:paraId="6E62D906" w14:textId="64400F5A" w:rsidR="007F09AE" w:rsidRPr="000226B1" w:rsidRDefault="007F09AE" w:rsidP="001303CC">
          <w:pPr>
            <w:spacing w:before="60" w:after="60"/>
            <w:rPr>
              <w:rFonts w:cs="Arial"/>
              <w:b/>
              <w:bCs/>
              <w:sz w:val="22"/>
              <w:szCs w:val="22"/>
            </w:rPr>
          </w:pPr>
          <w:r w:rsidRPr="000226B1">
            <w:rPr>
              <w:rFonts w:cs="Arial"/>
              <w:b/>
              <w:bCs/>
              <w:sz w:val="22"/>
              <w:szCs w:val="22"/>
            </w:rPr>
            <w:t>Software component name:</w:t>
          </w:r>
          <w:r w:rsidR="006D2FA8">
            <w:rPr>
              <w:rFonts w:cs="Arial"/>
              <w:b/>
              <w:bCs/>
              <w:sz w:val="22"/>
              <w:szCs w:val="22"/>
            </w:rPr>
            <w:t xml:space="preserve"> searchForm</w:t>
          </w:r>
        </w:p>
        <w:p w14:paraId="612CB53C" w14:textId="77777777" w:rsidR="007F09AE" w:rsidRPr="000226B1" w:rsidRDefault="007F09AE" w:rsidP="001303CC">
          <w:pPr>
            <w:spacing w:before="60" w:after="60"/>
            <w:rPr>
              <w:rFonts w:cs="Arial"/>
              <w:b/>
              <w:bCs/>
              <w:sz w:val="22"/>
              <w:szCs w:val="22"/>
            </w:rPr>
          </w:pPr>
        </w:p>
        <w:p w14:paraId="0B31BAF5" w14:textId="3EAECF9B" w:rsidR="007F09AE" w:rsidRPr="000226B1" w:rsidRDefault="007F09AE" w:rsidP="001303CC">
          <w:pPr>
            <w:spacing w:before="60" w:after="60"/>
            <w:rPr>
              <w:rFonts w:cs="Arial"/>
              <w:b/>
              <w:bCs/>
              <w:sz w:val="22"/>
              <w:szCs w:val="22"/>
            </w:rPr>
          </w:pPr>
          <w:r w:rsidRPr="000226B1">
            <w:rPr>
              <w:rFonts w:cs="Arial"/>
              <w:b/>
              <w:bCs/>
              <w:sz w:val="22"/>
              <w:szCs w:val="22"/>
            </w:rPr>
            <w:t>Date:</w:t>
          </w:r>
          <w:r w:rsidR="006D2FA8">
            <w:rPr>
              <w:rFonts w:cs="Arial"/>
              <w:b/>
              <w:bCs/>
              <w:sz w:val="22"/>
              <w:szCs w:val="22"/>
            </w:rPr>
            <w:t xml:space="preserve"> 09/12/2022</w:t>
          </w:r>
        </w:p>
      </w:tc>
      <w:tc>
        <w:tcPr>
          <w:tcW w:w="4040" w:type="dxa"/>
          <w:tcBorders>
            <w:left w:val="single" w:sz="4" w:space="0" w:color="auto"/>
          </w:tcBorders>
        </w:tcPr>
        <w:p w14:paraId="0DDDFBA9" w14:textId="535F468C" w:rsidR="007F09AE" w:rsidRPr="000226B1" w:rsidRDefault="007F09AE" w:rsidP="001303CC">
          <w:pPr>
            <w:pStyle w:val="Heading3"/>
            <w:spacing w:before="60" w:after="60"/>
            <w:rPr>
              <w:rFonts w:cs="Arial"/>
              <w:sz w:val="22"/>
              <w:szCs w:val="22"/>
            </w:rPr>
          </w:pPr>
          <w:r w:rsidRPr="000226B1">
            <w:rPr>
              <w:rFonts w:cs="Arial"/>
              <w:sz w:val="22"/>
              <w:szCs w:val="22"/>
            </w:rPr>
            <w:t>Version number:</w:t>
          </w:r>
          <w:r w:rsidR="006D2FA8">
            <w:rPr>
              <w:rFonts w:cs="Arial"/>
              <w:sz w:val="22"/>
              <w:szCs w:val="22"/>
            </w:rPr>
            <w:t>1</w:t>
          </w:r>
        </w:p>
        <w:p w14:paraId="180C2DC8" w14:textId="77777777" w:rsidR="007F09AE" w:rsidRPr="000226B1" w:rsidRDefault="007F09AE" w:rsidP="001303CC">
          <w:pPr>
            <w:spacing w:before="60" w:after="60"/>
            <w:rPr>
              <w:rFonts w:cs="Arial"/>
              <w:b/>
              <w:sz w:val="22"/>
              <w:szCs w:val="22"/>
            </w:rPr>
          </w:pPr>
        </w:p>
        <w:p w14:paraId="4372A3EF" w14:textId="544D64F0" w:rsidR="006D2FA8" w:rsidRPr="006D2FA8" w:rsidRDefault="007F09AE" w:rsidP="006D2FA8">
          <w:pPr>
            <w:spacing w:before="60" w:after="60"/>
            <w:rPr>
              <w:rFonts w:cs="Arial"/>
              <w:b/>
              <w:bCs/>
              <w:sz w:val="22"/>
              <w:szCs w:val="22"/>
            </w:rPr>
          </w:pPr>
          <w:r w:rsidRPr="000226B1">
            <w:rPr>
              <w:rFonts w:cs="Arial"/>
              <w:b/>
              <w:bCs/>
              <w:sz w:val="22"/>
              <w:szCs w:val="22"/>
            </w:rPr>
            <w:t>Tester name:</w:t>
          </w:r>
          <w:r w:rsidR="006D2FA8">
            <w:t xml:space="preserve"> </w:t>
          </w:r>
          <w:r w:rsidR="006D2FA8" w:rsidRPr="006D2FA8">
            <w:rPr>
              <w:rFonts w:cs="Arial"/>
              <w:b/>
              <w:bCs/>
              <w:sz w:val="22"/>
              <w:szCs w:val="22"/>
            </w:rPr>
            <w:t>Andrew Whittle</w:t>
          </w:r>
        </w:p>
        <w:p w14:paraId="26450BA7" w14:textId="2007D9B9" w:rsidR="007F09AE" w:rsidRPr="000226B1" w:rsidRDefault="006D2FA8" w:rsidP="006D2FA8">
          <w:pPr>
            <w:spacing w:before="60" w:after="60"/>
            <w:rPr>
              <w:rFonts w:cs="Arial"/>
              <w:b/>
              <w:sz w:val="22"/>
              <w:szCs w:val="22"/>
            </w:rPr>
          </w:pPr>
          <w:r w:rsidRPr="006D2FA8">
            <w:rPr>
              <w:rFonts w:cs="Arial"/>
              <w:b/>
              <w:bCs/>
              <w:sz w:val="22"/>
              <w:szCs w:val="22"/>
            </w:rPr>
            <w:t>C&amp;G reg: GSV5076</w:t>
          </w:r>
        </w:p>
      </w:tc>
      <w:tc>
        <w:tcPr>
          <w:tcW w:w="3756" w:type="dxa"/>
        </w:tcPr>
        <w:p w14:paraId="41DCCFC6" w14:textId="77777777" w:rsidR="007F09AE" w:rsidRPr="000226B1" w:rsidRDefault="007F09AE" w:rsidP="001303CC">
          <w:pPr>
            <w:spacing w:before="60" w:after="60"/>
            <w:rPr>
              <w:rFonts w:cs="Arial"/>
              <w:b/>
              <w:bCs/>
              <w:sz w:val="22"/>
              <w:szCs w:val="22"/>
            </w:rPr>
          </w:pPr>
          <w:r w:rsidRPr="000226B1">
            <w:rPr>
              <w:rFonts w:cs="Arial"/>
              <w:b/>
              <w:bCs/>
              <w:sz w:val="22"/>
              <w:szCs w:val="22"/>
            </w:rPr>
            <w:t>Page number:</w:t>
          </w:r>
          <w:r w:rsidR="000226B1" w:rsidRPr="000226B1">
            <w:rPr>
              <w:rFonts w:cs="Arial"/>
              <w:b/>
              <w:bCs/>
              <w:sz w:val="22"/>
              <w:szCs w:val="22"/>
            </w:rPr>
            <w:t xml:space="preserve"> </w:t>
          </w:r>
          <w:r w:rsidR="000226B1" w:rsidRPr="000226B1">
            <w:rPr>
              <w:rStyle w:val="PageNumber"/>
              <w:rFonts w:cs="Arial"/>
              <w:b/>
              <w:sz w:val="22"/>
              <w:szCs w:val="22"/>
            </w:rPr>
            <w:fldChar w:fldCharType="begin"/>
          </w:r>
          <w:r w:rsidR="000226B1" w:rsidRPr="000226B1">
            <w:rPr>
              <w:rStyle w:val="PageNumber"/>
              <w:rFonts w:cs="Arial"/>
              <w:b/>
              <w:sz w:val="22"/>
              <w:szCs w:val="22"/>
            </w:rPr>
            <w:instrText xml:space="preserve"> PAGE </w:instrText>
          </w:r>
          <w:r w:rsidR="000226B1" w:rsidRPr="000226B1">
            <w:rPr>
              <w:rStyle w:val="PageNumber"/>
              <w:rFonts w:cs="Arial"/>
              <w:b/>
              <w:sz w:val="22"/>
              <w:szCs w:val="22"/>
            </w:rPr>
            <w:fldChar w:fldCharType="separate"/>
          </w:r>
          <w:r w:rsidR="00D753FB">
            <w:rPr>
              <w:rStyle w:val="PageNumber"/>
              <w:rFonts w:cs="Arial"/>
              <w:b/>
              <w:noProof/>
              <w:sz w:val="22"/>
              <w:szCs w:val="22"/>
            </w:rPr>
            <w:t>2</w:t>
          </w:r>
          <w:r w:rsidR="000226B1" w:rsidRPr="000226B1">
            <w:rPr>
              <w:rStyle w:val="PageNumber"/>
              <w:rFonts w:cs="Arial"/>
              <w:b/>
              <w:sz w:val="22"/>
              <w:szCs w:val="22"/>
            </w:rPr>
            <w:fldChar w:fldCharType="end"/>
          </w:r>
          <w:r w:rsidR="000226B1" w:rsidRPr="000226B1">
            <w:rPr>
              <w:rStyle w:val="PageNumber"/>
              <w:rFonts w:cs="Arial"/>
              <w:b/>
              <w:sz w:val="22"/>
              <w:szCs w:val="22"/>
            </w:rPr>
            <w:t xml:space="preserve"> of </w:t>
          </w:r>
          <w:r w:rsidR="000226B1" w:rsidRPr="000226B1">
            <w:rPr>
              <w:rStyle w:val="PageNumber"/>
              <w:rFonts w:cs="Arial"/>
              <w:b/>
              <w:sz w:val="22"/>
              <w:szCs w:val="22"/>
            </w:rPr>
            <w:fldChar w:fldCharType="begin"/>
          </w:r>
          <w:r w:rsidR="000226B1" w:rsidRPr="000226B1">
            <w:rPr>
              <w:rStyle w:val="PageNumber"/>
              <w:rFonts w:cs="Arial"/>
              <w:b/>
              <w:sz w:val="22"/>
              <w:szCs w:val="22"/>
            </w:rPr>
            <w:instrText xml:space="preserve"> NUMPAGES </w:instrText>
          </w:r>
          <w:r w:rsidR="000226B1" w:rsidRPr="000226B1">
            <w:rPr>
              <w:rStyle w:val="PageNumber"/>
              <w:rFonts w:cs="Arial"/>
              <w:b/>
              <w:sz w:val="22"/>
              <w:szCs w:val="22"/>
            </w:rPr>
            <w:fldChar w:fldCharType="separate"/>
          </w:r>
          <w:r w:rsidR="00D753FB">
            <w:rPr>
              <w:rStyle w:val="PageNumber"/>
              <w:rFonts w:cs="Arial"/>
              <w:b/>
              <w:noProof/>
              <w:sz w:val="22"/>
              <w:szCs w:val="22"/>
            </w:rPr>
            <w:t>2</w:t>
          </w:r>
          <w:r w:rsidR="000226B1" w:rsidRPr="000226B1">
            <w:rPr>
              <w:rStyle w:val="PageNumber"/>
              <w:rFonts w:cs="Arial"/>
              <w:b/>
              <w:sz w:val="22"/>
              <w:szCs w:val="22"/>
            </w:rPr>
            <w:fldChar w:fldCharType="end"/>
          </w:r>
        </w:p>
        <w:p w14:paraId="4F1BAB0E" w14:textId="77777777" w:rsidR="007F09AE" w:rsidRPr="000226B1" w:rsidRDefault="007F09AE" w:rsidP="001303CC">
          <w:pPr>
            <w:spacing w:before="60" w:after="60"/>
            <w:rPr>
              <w:rFonts w:cs="Arial"/>
              <w:b/>
              <w:sz w:val="22"/>
              <w:szCs w:val="22"/>
            </w:rPr>
          </w:pPr>
        </w:p>
      </w:tc>
    </w:tr>
  </w:tbl>
  <w:p w14:paraId="49A75E8F" w14:textId="77777777" w:rsidR="007F09AE" w:rsidRPr="00753960" w:rsidRDefault="007F09AE" w:rsidP="007F09AE">
    <w:pPr>
      <w:pStyle w:val="Header"/>
      <w:rPr>
        <w:sz w:val="10"/>
      </w:rPr>
    </w:pPr>
  </w:p>
  <w:tbl>
    <w:tblPr>
      <w:tblW w:w="1371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101"/>
      <w:gridCol w:w="4819"/>
      <w:gridCol w:w="4040"/>
      <w:gridCol w:w="3756"/>
    </w:tblGrid>
    <w:tr w:rsidR="00753960" w:rsidRPr="004D585C" w14:paraId="39C83260" w14:textId="77777777" w:rsidTr="00B7109A">
      <w:trPr>
        <w:cantSplit/>
        <w:trHeight w:val="402"/>
      </w:trPr>
      <w:tc>
        <w:tcPr>
          <w:tcW w:w="1101" w:type="dxa"/>
        </w:tcPr>
        <w:p w14:paraId="34E36A7E" w14:textId="77777777" w:rsidR="00753960" w:rsidRPr="004D585C" w:rsidRDefault="00753960" w:rsidP="00B7109A">
          <w:pPr>
            <w:spacing w:before="60" w:after="60"/>
            <w:rPr>
              <w:rFonts w:cs="Arial"/>
              <w:b/>
              <w:bCs/>
              <w:sz w:val="22"/>
              <w:szCs w:val="22"/>
            </w:rPr>
          </w:pPr>
          <w:r w:rsidRPr="004D585C">
            <w:rPr>
              <w:rFonts w:cs="Arial"/>
              <w:b/>
              <w:bCs/>
              <w:sz w:val="22"/>
              <w:szCs w:val="22"/>
            </w:rPr>
            <w:t>Test No</w:t>
          </w:r>
        </w:p>
      </w:tc>
      <w:tc>
        <w:tcPr>
          <w:tcW w:w="4819" w:type="dxa"/>
        </w:tcPr>
        <w:p w14:paraId="137935BF" w14:textId="77777777" w:rsidR="00753960" w:rsidRPr="004D585C" w:rsidRDefault="00753960" w:rsidP="00B7109A">
          <w:pPr>
            <w:pStyle w:val="Heading2"/>
            <w:spacing w:before="60" w:after="60"/>
            <w:rPr>
              <w:rFonts w:cs="Arial"/>
              <w:b w:val="0"/>
              <w:bCs w:val="0"/>
              <w:sz w:val="22"/>
              <w:szCs w:val="22"/>
            </w:rPr>
          </w:pPr>
          <w:r w:rsidRPr="004D585C">
            <w:rPr>
              <w:rFonts w:cs="Arial"/>
              <w:sz w:val="22"/>
              <w:szCs w:val="22"/>
            </w:rPr>
            <w:t>Purpose/Type of Test</w:t>
          </w:r>
        </w:p>
      </w:tc>
      <w:tc>
        <w:tcPr>
          <w:tcW w:w="4040" w:type="dxa"/>
        </w:tcPr>
        <w:p w14:paraId="2C0FAF4A" w14:textId="77777777" w:rsidR="00753960" w:rsidRPr="004D585C" w:rsidRDefault="00753960" w:rsidP="00B7109A">
          <w:pPr>
            <w:spacing w:before="60" w:after="60"/>
            <w:rPr>
              <w:rFonts w:cs="Arial"/>
              <w:b/>
              <w:bCs/>
              <w:sz w:val="22"/>
              <w:szCs w:val="22"/>
            </w:rPr>
          </w:pPr>
          <w:r w:rsidRPr="004D585C">
            <w:rPr>
              <w:rFonts w:cs="Arial"/>
              <w:b/>
              <w:bCs/>
              <w:sz w:val="22"/>
              <w:szCs w:val="22"/>
            </w:rPr>
            <w:t>Input/Filename</w:t>
          </w:r>
        </w:p>
      </w:tc>
      <w:tc>
        <w:tcPr>
          <w:tcW w:w="3756" w:type="dxa"/>
        </w:tcPr>
        <w:p w14:paraId="70C4679F" w14:textId="77777777" w:rsidR="00753960" w:rsidRPr="004D585C" w:rsidRDefault="00753960" w:rsidP="00B7109A">
          <w:pPr>
            <w:spacing w:before="60" w:after="60"/>
            <w:rPr>
              <w:rFonts w:cs="Arial"/>
              <w:b/>
              <w:bCs/>
              <w:sz w:val="22"/>
              <w:szCs w:val="22"/>
            </w:rPr>
          </w:pPr>
          <w:r w:rsidRPr="004D585C">
            <w:rPr>
              <w:rFonts w:cs="Arial"/>
              <w:b/>
              <w:bCs/>
              <w:sz w:val="22"/>
              <w:szCs w:val="22"/>
            </w:rPr>
            <w:t>Expected Output/Filename</w:t>
          </w:r>
        </w:p>
      </w:tc>
    </w:tr>
  </w:tbl>
  <w:p w14:paraId="50417134" w14:textId="77777777" w:rsidR="00753960" w:rsidRPr="00753960" w:rsidRDefault="00753960" w:rsidP="007F09AE">
    <w:pPr>
      <w:pStyle w:val="Header"/>
      <w:rPr>
        <w:sz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FA8"/>
    <w:rsid w:val="000226B1"/>
    <w:rsid w:val="001303CC"/>
    <w:rsid w:val="00136D38"/>
    <w:rsid w:val="00192A6A"/>
    <w:rsid w:val="001F2A53"/>
    <w:rsid w:val="002F2A25"/>
    <w:rsid w:val="003744E9"/>
    <w:rsid w:val="003D4B91"/>
    <w:rsid w:val="004D585C"/>
    <w:rsid w:val="00621D5E"/>
    <w:rsid w:val="006D2FA8"/>
    <w:rsid w:val="006E7347"/>
    <w:rsid w:val="00753960"/>
    <w:rsid w:val="007F09AE"/>
    <w:rsid w:val="00833374"/>
    <w:rsid w:val="00864BC5"/>
    <w:rsid w:val="00A14AF4"/>
    <w:rsid w:val="00A2489D"/>
    <w:rsid w:val="00D554CD"/>
    <w:rsid w:val="00D65649"/>
    <w:rsid w:val="00D753FB"/>
    <w:rsid w:val="00E0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6572A1"/>
  <w15:docId w15:val="{E00E467D-C393-4915-9375-21B0BC50E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3960"/>
    <w:rPr>
      <w:rFonts w:ascii="Arial" w:hAnsi="Arial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D585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D585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D58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whit\Desktop\TestPla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TestPlan.dotx</Template>
  <TotalTime>12</TotalTime>
  <Pages>3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System/Program name:</vt:lpstr>
    </vt:vector>
  </TitlesOfParts>
  <Company>Tench Computing Ltd</Company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System/Program name:</dc:title>
  <dc:creator>Andrew Whittle</dc:creator>
  <cp:lastModifiedBy>Andrew Whittle</cp:lastModifiedBy>
  <cp:revision>3</cp:revision>
  <cp:lastPrinted>2004-01-05T17:51:00Z</cp:lastPrinted>
  <dcterms:created xsi:type="dcterms:W3CDTF">2022-12-09T10:07:00Z</dcterms:created>
  <dcterms:modified xsi:type="dcterms:W3CDTF">2022-12-09T12:01:00Z</dcterms:modified>
</cp:coreProperties>
</file>