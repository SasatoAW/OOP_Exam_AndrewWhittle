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1"/>
        <w:gridCol w:w="4819"/>
        <w:gridCol w:w="4040"/>
        <w:gridCol w:w="3756"/>
      </w:tblGrid>
      <w:tr w:rsidR="007F09AE" w14:paraId="1EB81FE1" w14:textId="77777777" w:rsidTr="00753960">
        <w:trPr>
          <w:cantSplit/>
          <w:trHeight w:val="567"/>
        </w:trPr>
        <w:tc>
          <w:tcPr>
            <w:tcW w:w="1101" w:type="dxa"/>
          </w:tcPr>
          <w:p w14:paraId="017D6D36" w14:textId="695E744C" w:rsidR="007F09AE" w:rsidRDefault="009842EB" w:rsidP="00E0565B"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w="4819" w:type="dxa"/>
          </w:tcPr>
          <w:p w14:paraId="43D353AF" w14:textId="6DCB1645" w:rsidR="007F09AE" w:rsidRDefault="009842EB" w:rsidP="00E0565B">
            <w:pPr>
              <w:spacing w:before="60" w:after="60"/>
            </w:pPr>
            <w:r>
              <w:t xml:space="preserve">Test </w:t>
            </w:r>
            <w:proofErr w:type="spellStart"/>
            <w:r>
              <w:t>form_load</w:t>
            </w:r>
            <w:proofErr w:type="spellEnd"/>
            <w:r>
              <w:t xml:space="preserve"> event</w:t>
            </w:r>
            <w:r w:rsidR="00D36AAA">
              <w:t xml:space="preserve"> for </w:t>
            </w:r>
            <w:proofErr w:type="spellStart"/>
            <w:r w:rsidR="00D36AAA">
              <w:t>frmCars</w:t>
            </w:r>
            <w:proofErr w:type="spellEnd"/>
          </w:p>
        </w:tc>
        <w:tc>
          <w:tcPr>
            <w:tcW w:w="4040" w:type="dxa"/>
          </w:tcPr>
          <w:p w14:paraId="1D3E3AB7" w14:textId="4D4F5B09" w:rsidR="007F09AE" w:rsidRDefault="009842EB" w:rsidP="00E0565B">
            <w:pPr>
              <w:spacing w:before="60" w:after="60"/>
            </w:pPr>
            <w:r>
              <w:t>start the program</w:t>
            </w:r>
          </w:p>
        </w:tc>
        <w:tc>
          <w:tcPr>
            <w:tcW w:w="3756" w:type="dxa"/>
          </w:tcPr>
          <w:p w14:paraId="775F5120" w14:textId="6E4E9626" w:rsidR="007F09AE" w:rsidRDefault="009842EB" w:rsidP="00E0565B">
            <w:pPr>
              <w:spacing w:before="60" w:after="60"/>
            </w:pPr>
            <w:r>
              <w:t xml:space="preserve">Data for first record from </w:t>
            </w:r>
            <w:proofErr w:type="spellStart"/>
            <w:r>
              <w:t>tblCar</w:t>
            </w:r>
            <w:proofErr w:type="spellEnd"/>
            <w:r>
              <w:t xml:space="preserve"> is loaded into relevant fields on the form, and the record number is displayed</w:t>
            </w:r>
          </w:p>
        </w:tc>
      </w:tr>
      <w:tr w:rsidR="001F2A53" w14:paraId="6BF8E829" w14:textId="77777777" w:rsidTr="00753960">
        <w:trPr>
          <w:cantSplit/>
          <w:trHeight w:val="567"/>
        </w:trPr>
        <w:tc>
          <w:tcPr>
            <w:tcW w:w="1101" w:type="dxa"/>
          </w:tcPr>
          <w:p w14:paraId="18ABB9E8" w14:textId="57E3163B" w:rsidR="001F2A53" w:rsidRDefault="009842EB" w:rsidP="00E0565B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0F07B17B" w14:textId="77EC4EB9" w:rsidR="001F2A53" w:rsidRDefault="009842EB" w:rsidP="00E0565B">
            <w:pPr>
              <w:spacing w:before="60" w:after="60"/>
            </w:pPr>
            <w:r>
              <w:t>Test “last” button</w:t>
            </w:r>
          </w:p>
        </w:tc>
        <w:tc>
          <w:tcPr>
            <w:tcW w:w="4040" w:type="dxa"/>
          </w:tcPr>
          <w:p w14:paraId="35307800" w14:textId="79F457D4" w:rsidR="001F2A53" w:rsidRDefault="009842EB" w:rsidP="00E0565B">
            <w:pPr>
              <w:spacing w:before="60" w:after="60"/>
            </w:pPr>
            <w:r>
              <w:t>Click “last button”</w:t>
            </w:r>
          </w:p>
        </w:tc>
        <w:tc>
          <w:tcPr>
            <w:tcW w:w="3756" w:type="dxa"/>
          </w:tcPr>
          <w:p w14:paraId="1F787A4F" w14:textId="557FB54E" w:rsidR="001F2A53" w:rsidRDefault="009842EB" w:rsidP="00E0565B">
            <w:pPr>
              <w:spacing w:before="60" w:after="60"/>
            </w:pPr>
            <w:r>
              <w:t xml:space="preserve">Data for last record in </w:t>
            </w:r>
            <w:proofErr w:type="spellStart"/>
            <w:r>
              <w:t>tblCar</w:t>
            </w:r>
            <w:proofErr w:type="spellEnd"/>
            <w:r>
              <w:t xml:space="preserve"> is loaded, and record number displayed</w:t>
            </w:r>
          </w:p>
        </w:tc>
      </w:tr>
      <w:tr w:rsidR="00E0565B" w14:paraId="6E89481A" w14:textId="77777777" w:rsidTr="00B7109A">
        <w:trPr>
          <w:cantSplit/>
          <w:trHeight w:val="567"/>
        </w:trPr>
        <w:tc>
          <w:tcPr>
            <w:tcW w:w="1101" w:type="dxa"/>
          </w:tcPr>
          <w:p w14:paraId="46EF6754" w14:textId="1F5B6088" w:rsidR="00E0565B" w:rsidRDefault="009842EB" w:rsidP="00B7109A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4819" w:type="dxa"/>
          </w:tcPr>
          <w:p w14:paraId="695BD3DC" w14:textId="31E6FB5D" w:rsidR="00E0565B" w:rsidRDefault="009842EB" w:rsidP="00B7109A">
            <w:pPr>
              <w:spacing w:before="60" w:after="60"/>
            </w:pPr>
            <w:r>
              <w:t>Test “first” button</w:t>
            </w:r>
          </w:p>
        </w:tc>
        <w:tc>
          <w:tcPr>
            <w:tcW w:w="4040" w:type="dxa"/>
          </w:tcPr>
          <w:p w14:paraId="02DB90AB" w14:textId="7FAE435D" w:rsidR="00E0565B" w:rsidRDefault="009842EB" w:rsidP="00B7109A">
            <w:pPr>
              <w:spacing w:before="60" w:after="60"/>
            </w:pPr>
            <w:r>
              <w:t>Click “first” button</w:t>
            </w:r>
          </w:p>
        </w:tc>
        <w:tc>
          <w:tcPr>
            <w:tcW w:w="3756" w:type="dxa"/>
          </w:tcPr>
          <w:p w14:paraId="3C499942" w14:textId="3EE69895" w:rsidR="00E0565B" w:rsidRDefault="009842EB" w:rsidP="00B7109A">
            <w:pPr>
              <w:spacing w:before="60" w:after="60"/>
            </w:pPr>
            <w:r>
              <w:t>Data for first record is loaded and record number displayed</w:t>
            </w:r>
          </w:p>
        </w:tc>
      </w:tr>
      <w:tr w:rsidR="00E0565B" w14:paraId="6EB8A38E" w14:textId="77777777" w:rsidTr="00B7109A">
        <w:trPr>
          <w:cantSplit/>
          <w:trHeight w:val="567"/>
        </w:trPr>
        <w:tc>
          <w:tcPr>
            <w:tcW w:w="1101" w:type="dxa"/>
          </w:tcPr>
          <w:p w14:paraId="239FF719" w14:textId="2F7871E2" w:rsidR="00E0565B" w:rsidRDefault="009842EB" w:rsidP="00B7109A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4819" w:type="dxa"/>
          </w:tcPr>
          <w:p w14:paraId="4AD7320E" w14:textId="1A442BEB" w:rsidR="00E0565B" w:rsidRDefault="009842EB" w:rsidP="00B7109A">
            <w:pPr>
              <w:spacing w:before="60" w:after="60"/>
            </w:pPr>
            <w:r>
              <w:t>Test “next” button</w:t>
            </w:r>
          </w:p>
        </w:tc>
        <w:tc>
          <w:tcPr>
            <w:tcW w:w="4040" w:type="dxa"/>
          </w:tcPr>
          <w:p w14:paraId="3CA810DD" w14:textId="6D6D72C7" w:rsidR="00E0565B" w:rsidRDefault="009842EB" w:rsidP="00B7109A">
            <w:pPr>
              <w:spacing w:before="60" w:after="60"/>
            </w:pPr>
            <w:r>
              <w:t>Click “next” button</w:t>
            </w:r>
          </w:p>
        </w:tc>
        <w:tc>
          <w:tcPr>
            <w:tcW w:w="3756" w:type="dxa"/>
          </w:tcPr>
          <w:p w14:paraId="169BB698" w14:textId="7B045511" w:rsidR="00E0565B" w:rsidRDefault="009842EB" w:rsidP="00B7109A">
            <w:pPr>
              <w:spacing w:before="60" w:after="60"/>
            </w:pPr>
            <w:r>
              <w:t>Data for the next record from current displayed is loaded, and record number displayed</w:t>
            </w:r>
          </w:p>
        </w:tc>
      </w:tr>
      <w:tr w:rsidR="00E0565B" w14:paraId="6E983F6E" w14:textId="77777777" w:rsidTr="00B7109A">
        <w:trPr>
          <w:cantSplit/>
          <w:trHeight w:val="567"/>
        </w:trPr>
        <w:tc>
          <w:tcPr>
            <w:tcW w:w="1101" w:type="dxa"/>
          </w:tcPr>
          <w:p w14:paraId="3C678396" w14:textId="7040662F" w:rsidR="00E0565B" w:rsidRDefault="009842EB" w:rsidP="00B7109A"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w="4819" w:type="dxa"/>
          </w:tcPr>
          <w:p w14:paraId="6A2FD4DA" w14:textId="7C316E79" w:rsidR="00E0565B" w:rsidRDefault="009842EB" w:rsidP="00B7109A">
            <w:pPr>
              <w:spacing w:before="60" w:after="60"/>
            </w:pPr>
            <w:r>
              <w:t>Test “previous” button</w:t>
            </w:r>
          </w:p>
        </w:tc>
        <w:tc>
          <w:tcPr>
            <w:tcW w:w="4040" w:type="dxa"/>
          </w:tcPr>
          <w:p w14:paraId="48059459" w14:textId="29DAEFED" w:rsidR="00E0565B" w:rsidRDefault="009842EB" w:rsidP="00B7109A">
            <w:pPr>
              <w:spacing w:before="60" w:after="60"/>
            </w:pPr>
            <w:r>
              <w:t>Click “previous” button</w:t>
            </w:r>
          </w:p>
        </w:tc>
        <w:tc>
          <w:tcPr>
            <w:tcW w:w="3756" w:type="dxa"/>
          </w:tcPr>
          <w:p w14:paraId="1918FC6A" w14:textId="5E45B49F" w:rsidR="00E0565B" w:rsidRDefault="009842EB" w:rsidP="00B7109A">
            <w:pPr>
              <w:spacing w:before="60" w:after="60"/>
            </w:pPr>
            <w:r>
              <w:t>Data for the previous record from current displayed is loaded, and record number displayed</w:t>
            </w:r>
          </w:p>
        </w:tc>
      </w:tr>
      <w:tr w:rsidR="00E0565B" w14:paraId="36B981BD" w14:textId="77777777" w:rsidTr="00B7109A">
        <w:trPr>
          <w:cantSplit/>
          <w:trHeight w:val="567"/>
        </w:trPr>
        <w:tc>
          <w:tcPr>
            <w:tcW w:w="1101" w:type="dxa"/>
          </w:tcPr>
          <w:p w14:paraId="61C63F64" w14:textId="0898C63E" w:rsidR="00E0565B" w:rsidRDefault="009842EB" w:rsidP="00B7109A">
            <w:pPr>
              <w:spacing w:before="60" w:after="60"/>
              <w:jc w:val="center"/>
            </w:pPr>
            <w:r>
              <w:t>6</w:t>
            </w:r>
          </w:p>
        </w:tc>
        <w:tc>
          <w:tcPr>
            <w:tcW w:w="4819" w:type="dxa"/>
          </w:tcPr>
          <w:p w14:paraId="0D7AD6D8" w14:textId="3AAAA3B7" w:rsidR="00E0565B" w:rsidRDefault="009842EB" w:rsidP="00B7109A">
            <w:pPr>
              <w:spacing w:before="60" w:after="60"/>
            </w:pPr>
            <w:r>
              <w:t>Test “exit” button</w:t>
            </w:r>
          </w:p>
        </w:tc>
        <w:tc>
          <w:tcPr>
            <w:tcW w:w="4040" w:type="dxa"/>
          </w:tcPr>
          <w:p w14:paraId="3C90C515" w14:textId="5F5ED642" w:rsidR="00E0565B" w:rsidRDefault="009842EB" w:rsidP="00B7109A">
            <w:pPr>
              <w:spacing w:before="60" w:after="60"/>
            </w:pPr>
            <w:r>
              <w:t>Click “exit” button</w:t>
            </w:r>
          </w:p>
        </w:tc>
        <w:tc>
          <w:tcPr>
            <w:tcW w:w="3756" w:type="dxa"/>
          </w:tcPr>
          <w:p w14:paraId="18E57B57" w14:textId="3E48E171" w:rsidR="00E0565B" w:rsidRDefault="009842EB" w:rsidP="00B7109A">
            <w:pPr>
              <w:spacing w:before="60" w:after="60"/>
            </w:pPr>
            <w:r>
              <w:t>Application closes</w:t>
            </w:r>
          </w:p>
        </w:tc>
      </w:tr>
      <w:tr w:rsidR="00E0565B" w14:paraId="391BF868" w14:textId="77777777" w:rsidTr="00B7109A">
        <w:trPr>
          <w:cantSplit/>
          <w:trHeight w:val="567"/>
        </w:trPr>
        <w:tc>
          <w:tcPr>
            <w:tcW w:w="1101" w:type="dxa"/>
          </w:tcPr>
          <w:p w14:paraId="05B2EDEE" w14:textId="0CFD7350" w:rsidR="00E0565B" w:rsidRDefault="009842EB" w:rsidP="00B7109A">
            <w:pPr>
              <w:spacing w:before="60" w:after="60"/>
              <w:jc w:val="center"/>
            </w:pPr>
            <w:r>
              <w:t>7</w:t>
            </w:r>
          </w:p>
        </w:tc>
        <w:tc>
          <w:tcPr>
            <w:tcW w:w="4819" w:type="dxa"/>
          </w:tcPr>
          <w:p w14:paraId="3C5E74C4" w14:textId="674A345C" w:rsidR="00E0565B" w:rsidRDefault="009842EB" w:rsidP="00B7109A">
            <w:pPr>
              <w:spacing w:before="60" w:after="60"/>
            </w:pPr>
            <w:r>
              <w:t>Test “cancel” button</w:t>
            </w:r>
          </w:p>
        </w:tc>
        <w:tc>
          <w:tcPr>
            <w:tcW w:w="4040" w:type="dxa"/>
          </w:tcPr>
          <w:p w14:paraId="0EB24A9D" w14:textId="42269DE1" w:rsidR="00E0565B" w:rsidRDefault="009842EB" w:rsidP="00B7109A">
            <w:pPr>
              <w:spacing w:before="60" w:after="60"/>
            </w:pPr>
            <w:r>
              <w:t>Click “cancel” button</w:t>
            </w:r>
          </w:p>
        </w:tc>
        <w:tc>
          <w:tcPr>
            <w:tcW w:w="3756" w:type="dxa"/>
          </w:tcPr>
          <w:p w14:paraId="68E5207B" w14:textId="7411975E" w:rsidR="00E0565B" w:rsidRDefault="009842EB" w:rsidP="00B7109A">
            <w:pPr>
              <w:spacing w:before="60" w:after="60"/>
            </w:pPr>
            <w:r>
              <w:t>User input is removed from the entry fields, leaving them blank</w:t>
            </w:r>
          </w:p>
        </w:tc>
      </w:tr>
      <w:tr w:rsidR="00E0565B" w14:paraId="4271457C" w14:textId="77777777" w:rsidTr="00B7109A">
        <w:trPr>
          <w:cantSplit/>
          <w:trHeight w:val="567"/>
        </w:trPr>
        <w:tc>
          <w:tcPr>
            <w:tcW w:w="1101" w:type="dxa"/>
          </w:tcPr>
          <w:p w14:paraId="011592F0" w14:textId="6BB63ECE" w:rsidR="00E0565B" w:rsidRDefault="009842EB" w:rsidP="00B7109A">
            <w:pPr>
              <w:spacing w:before="60" w:after="60"/>
              <w:jc w:val="center"/>
            </w:pPr>
            <w:r>
              <w:t>8</w:t>
            </w:r>
          </w:p>
        </w:tc>
        <w:tc>
          <w:tcPr>
            <w:tcW w:w="4819" w:type="dxa"/>
          </w:tcPr>
          <w:p w14:paraId="33B2BCE8" w14:textId="21FF8BBA" w:rsidR="00E0565B" w:rsidRDefault="009842EB" w:rsidP="00B7109A">
            <w:pPr>
              <w:spacing w:before="60" w:after="60"/>
            </w:pPr>
            <w:r>
              <w:t>Test “add” button</w:t>
            </w:r>
          </w:p>
        </w:tc>
        <w:tc>
          <w:tcPr>
            <w:tcW w:w="4040" w:type="dxa"/>
          </w:tcPr>
          <w:p w14:paraId="6B05E134" w14:textId="700D8533" w:rsidR="00E0565B" w:rsidRDefault="00483A90" w:rsidP="00B7109A">
            <w:pPr>
              <w:spacing w:before="60" w:after="60"/>
            </w:pPr>
            <w:r>
              <w:t>Test_case_8.docx, click “add” button</w:t>
            </w:r>
          </w:p>
        </w:tc>
        <w:tc>
          <w:tcPr>
            <w:tcW w:w="3756" w:type="dxa"/>
          </w:tcPr>
          <w:p w14:paraId="5B9D73D3" w14:textId="38E7BC6E" w:rsidR="00E0565B" w:rsidRDefault="00483A90" w:rsidP="00B7109A">
            <w:pPr>
              <w:spacing w:before="60" w:after="60"/>
            </w:pPr>
            <w:r>
              <w:t>Entered data added as a record to the database</w:t>
            </w:r>
          </w:p>
        </w:tc>
      </w:tr>
      <w:tr w:rsidR="00E0565B" w14:paraId="506D2D2B" w14:textId="77777777" w:rsidTr="00B7109A">
        <w:trPr>
          <w:cantSplit/>
          <w:trHeight w:val="567"/>
        </w:trPr>
        <w:tc>
          <w:tcPr>
            <w:tcW w:w="1101" w:type="dxa"/>
          </w:tcPr>
          <w:p w14:paraId="0E838C1A" w14:textId="2D348F5E" w:rsidR="00E0565B" w:rsidRDefault="00483A90" w:rsidP="00B7109A">
            <w:pPr>
              <w:spacing w:before="60" w:after="60"/>
              <w:jc w:val="center"/>
            </w:pPr>
            <w:r>
              <w:t>9</w:t>
            </w:r>
          </w:p>
        </w:tc>
        <w:tc>
          <w:tcPr>
            <w:tcW w:w="4819" w:type="dxa"/>
          </w:tcPr>
          <w:p w14:paraId="67A2840E" w14:textId="32200BF4" w:rsidR="00E0565B" w:rsidRDefault="00483A90" w:rsidP="00B7109A">
            <w:pPr>
              <w:spacing w:before="60" w:after="60"/>
            </w:pPr>
            <w:r>
              <w:t>Test “Update” Button</w:t>
            </w:r>
          </w:p>
        </w:tc>
        <w:tc>
          <w:tcPr>
            <w:tcW w:w="4040" w:type="dxa"/>
          </w:tcPr>
          <w:p w14:paraId="60B0F948" w14:textId="6747DEBC" w:rsidR="00E0565B" w:rsidRDefault="00483A90" w:rsidP="00B7109A">
            <w:pPr>
              <w:spacing w:before="60" w:after="60"/>
            </w:pPr>
            <w:r>
              <w:t>Test_case_9.docx, click “update” button</w:t>
            </w:r>
          </w:p>
        </w:tc>
        <w:tc>
          <w:tcPr>
            <w:tcW w:w="3756" w:type="dxa"/>
          </w:tcPr>
          <w:p w14:paraId="00582417" w14:textId="3AB2241C" w:rsidR="00E0565B" w:rsidRDefault="00483A90" w:rsidP="00B7109A">
            <w:pPr>
              <w:spacing w:before="60" w:after="60"/>
            </w:pPr>
            <w:r>
              <w:t xml:space="preserve">The previously added record will have </w:t>
            </w:r>
            <w:proofErr w:type="spellStart"/>
            <w:proofErr w:type="gramStart"/>
            <w:r>
              <w:t>it’s</w:t>
            </w:r>
            <w:proofErr w:type="spellEnd"/>
            <w:proofErr w:type="gramEnd"/>
            <w:r>
              <w:t xml:space="preserve"> data changed to the specified values</w:t>
            </w:r>
          </w:p>
        </w:tc>
      </w:tr>
      <w:tr w:rsidR="00E0565B" w14:paraId="1A72E6F1" w14:textId="77777777" w:rsidTr="00B7109A">
        <w:trPr>
          <w:cantSplit/>
          <w:trHeight w:val="567"/>
        </w:trPr>
        <w:tc>
          <w:tcPr>
            <w:tcW w:w="1101" w:type="dxa"/>
          </w:tcPr>
          <w:p w14:paraId="076AA7E9" w14:textId="6DA14E75" w:rsidR="00E0565B" w:rsidRDefault="00483A90" w:rsidP="00B7109A">
            <w:pPr>
              <w:spacing w:before="60" w:after="60"/>
              <w:jc w:val="center"/>
            </w:pPr>
            <w:r>
              <w:t>10</w:t>
            </w:r>
          </w:p>
        </w:tc>
        <w:tc>
          <w:tcPr>
            <w:tcW w:w="4819" w:type="dxa"/>
          </w:tcPr>
          <w:p w14:paraId="21B85CFA" w14:textId="7789AA7C" w:rsidR="00E0565B" w:rsidRDefault="00483A90" w:rsidP="00B7109A">
            <w:pPr>
              <w:spacing w:before="60" w:after="60"/>
            </w:pPr>
            <w:r>
              <w:t>Test “delete” button</w:t>
            </w:r>
          </w:p>
        </w:tc>
        <w:tc>
          <w:tcPr>
            <w:tcW w:w="4040" w:type="dxa"/>
          </w:tcPr>
          <w:p w14:paraId="38D3B9AA" w14:textId="11B2ACC0" w:rsidR="00E0565B" w:rsidRDefault="00483A90" w:rsidP="00B7109A">
            <w:pPr>
              <w:spacing w:before="60" w:after="60"/>
            </w:pPr>
            <w:r>
              <w:t>Test_case_10</w:t>
            </w:r>
            <w:r w:rsidR="00C30DD8">
              <w:t>.docx, click “delete” button</w:t>
            </w:r>
          </w:p>
        </w:tc>
        <w:tc>
          <w:tcPr>
            <w:tcW w:w="3756" w:type="dxa"/>
          </w:tcPr>
          <w:p w14:paraId="2D86763E" w14:textId="45D042A9" w:rsidR="00E0565B" w:rsidRDefault="00483A90" w:rsidP="00B7109A">
            <w:pPr>
              <w:spacing w:before="60" w:after="60"/>
            </w:pPr>
            <w:r>
              <w:t>The previously added record will be deleted from the database</w:t>
            </w:r>
          </w:p>
        </w:tc>
      </w:tr>
      <w:tr w:rsidR="00E0565B" w14:paraId="05998917" w14:textId="77777777" w:rsidTr="00B7109A">
        <w:trPr>
          <w:cantSplit/>
          <w:trHeight w:val="567"/>
        </w:trPr>
        <w:tc>
          <w:tcPr>
            <w:tcW w:w="1101" w:type="dxa"/>
          </w:tcPr>
          <w:p w14:paraId="45126ACA" w14:textId="715600AC" w:rsidR="00E0565B" w:rsidRDefault="00483A90" w:rsidP="00B7109A">
            <w:pPr>
              <w:spacing w:before="60" w:after="60"/>
              <w:jc w:val="center"/>
            </w:pPr>
            <w:r>
              <w:lastRenderedPageBreak/>
              <w:t>11</w:t>
            </w:r>
          </w:p>
        </w:tc>
        <w:tc>
          <w:tcPr>
            <w:tcW w:w="4819" w:type="dxa"/>
          </w:tcPr>
          <w:p w14:paraId="6E97ACE8" w14:textId="5571BE1A" w:rsidR="00E0565B" w:rsidRDefault="00483A90" w:rsidP="00B7109A">
            <w:pPr>
              <w:spacing w:before="60" w:after="60"/>
            </w:pPr>
            <w:r>
              <w:t>Test “search button”</w:t>
            </w:r>
          </w:p>
        </w:tc>
        <w:tc>
          <w:tcPr>
            <w:tcW w:w="4040" w:type="dxa"/>
          </w:tcPr>
          <w:p w14:paraId="4BD14534" w14:textId="6E170070" w:rsidR="00E0565B" w:rsidRDefault="00483A90" w:rsidP="00B7109A">
            <w:pPr>
              <w:spacing w:before="60" w:after="60"/>
            </w:pPr>
            <w:r>
              <w:t>Click “search” button</w:t>
            </w:r>
          </w:p>
        </w:tc>
        <w:tc>
          <w:tcPr>
            <w:tcW w:w="3756" w:type="dxa"/>
          </w:tcPr>
          <w:p w14:paraId="3658BEB9" w14:textId="1AD33C98" w:rsidR="00E0565B" w:rsidRDefault="00483A90" w:rsidP="00B7109A">
            <w:pPr>
              <w:spacing w:before="60" w:after="60"/>
            </w:pPr>
            <w:r>
              <w:t>A new window with the search form will open, the main form will be hidden</w:t>
            </w:r>
          </w:p>
        </w:tc>
      </w:tr>
      <w:tr w:rsidR="001F2A53" w14:paraId="2E05CA0B" w14:textId="77777777" w:rsidTr="00753960">
        <w:trPr>
          <w:cantSplit/>
          <w:trHeight w:val="567"/>
        </w:trPr>
        <w:tc>
          <w:tcPr>
            <w:tcW w:w="1101" w:type="dxa"/>
          </w:tcPr>
          <w:p w14:paraId="6E2CEE93" w14:textId="2A39A3C3" w:rsidR="001F2A53" w:rsidRDefault="005C173C" w:rsidP="00E0565B">
            <w:pPr>
              <w:spacing w:before="60" w:after="60"/>
              <w:jc w:val="center"/>
            </w:pPr>
            <w:r>
              <w:t>17</w:t>
            </w:r>
          </w:p>
        </w:tc>
        <w:tc>
          <w:tcPr>
            <w:tcW w:w="4819" w:type="dxa"/>
          </w:tcPr>
          <w:p w14:paraId="4CC97896" w14:textId="513D7E33" w:rsidR="001F2A53" w:rsidRDefault="005C173C" w:rsidP="00E0565B">
            <w:pPr>
              <w:spacing w:before="60" w:after="60"/>
            </w:pPr>
            <w:r>
              <w:t xml:space="preserve">Test tooltip control on </w:t>
            </w:r>
            <w:proofErr w:type="spellStart"/>
            <w:r>
              <w:t>makeTextBox</w:t>
            </w:r>
            <w:proofErr w:type="spellEnd"/>
          </w:p>
        </w:tc>
        <w:tc>
          <w:tcPr>
            <w:tcW w:w="4040" w:type="dxa"/>
          </w:tcPr>
          <w:p w14:paraId="6823DDA5" w14:textId="38D0AF52" w:rsidR="001F2A53" w:rsidRDefault="005C173C" w:rsidP="00E0565B">
            <w:pPr>
              <w:spacing w:before="60" w:after="60"/>
            </w:pPr>
            <w:r>
              <w:t>Hover the pointer over the make textbox</w:t>
            </w:r>
          </w:p>
        </w:tc>
        <w:tc>
          <w:tcPr>
            <w:tcW w:w="3756" w:type="dxa"/>
          </w:tcPr>
          <w:p w14:paraId="42FAE3E6" w14:textId="574F1B95" w:rsidR="001F2A53" w:rsidRDefault="005C173C" w:rsidP="00E0565B">
            <w:pPr>
              <w:spacing w:before="60" w:after="60"/>
            </w:pPr>
            <w:r>
              <w:t>Tooltip will be displayed saying “</w:t>
            </w:r>
            <w:r w:rsidRPr="005C173C">
              <w:t>Enter the make of the vehicle</w:t>
            </w:r>
            <w:r>
              <w:t>”</w:t>
            </w:r>
          </w:p>
        </w:tc>
      </w:tr>
      <w:tr w:rsidR="005C173C" w14:paraId="3067A1E1" w14:textId="77777777" w:rsidTr="00753960">
        <w:trPr>
          <w:cantSplit/>
          <w:trHeight w:val="567"/>
        </w:trPr>
        <w:tc>
          <w:tcPr>
            <w:tcW w:w="1101" w:type="dxa"/>
          </w:tcPr>
          <w:p w14:paraId="0809EAE1" w14:textId="04A06E88" w:rsidR="005C173C" w:rsidRDefault="005C173C" w:rsidP="005C173C">
            <w:pPr>
              <w:spacing w:before="60" w:after="60"/>
              <w:jc w:val="center"/>
            </w:pPr>
            <w:r>
              <w:t>18</w:t>
            </w:r>
          </w:p>
        </w:tc>
        <w:tc>
          <w:tcPr>
            <w:tcW w:w="4819" w:type="dxa"/>
          </w:tcPr>
          <w:p w14:paraId="7F847D8B" w14:textId="242B6290" w:rsidR="005C173C" w:rsidRDefault="005C173C" w:rsidP="005C173C">
            <w:pPr>
              <w:spacing w:before="60" w:after="60"/>
            </w:pPr>
            <w:r>
              <w:t xml:space="preserve">Test tooltip control on </w:t>
            </w:r>
            <w:proofErr w:type="spellStart"/>
            <w:r>
              <w:t>engine</w:t>
            </w:r>
            <w:r>
              <w:t>TextBox</w:t>
            </w:r>
            <w:proofErr w:type="spellEnd"/>
          </w:p>
        </w:tc>
        <w:tc>
          <w:tcPr>
            <w:tcW w:w="4040" w:type="dxa"/>
          </w:tcPr>
          <w:p w14:paraId="18D14C76" w14:textId="560C4CEC" w:rsidR="005C173C" w:rsidRDefault="005C173C" w:rsidP="005C173C">
            <w:pPr>
              <w:spacing w:before="60" w:after="60"/>
            </w:pPr>
            <w:r>
              <w:t xml:space="preserve">Hover the pointer over the </w:t>
            </w:r>
            <w:r>
              <w:t>engine size</w:t>
            </w:r>
            <w:r>
              <w:t xml:space="preserve"> textbox</w:t>
            </w:r>
          </w:p>
        </w:tc>
        <w:tc>
          <w:tcPr>
            <w:tcW w:w="3756" w:type="dxa"/>
          </w:tcPr>
          <w:p w14:paraId="306F1439" w14:textId="64ADE7C6" w:rsidR="005C173C" w:rsidRDefault="005C173C" w:rsidP="005C173C">
            <w:pPr>
              <w:spacing w:before="60" w:after="60"/>
            </w:pPr>
            <w:r>
              <w:t>Tooltip will be displayed</w:t>
            </w:r>
            <w:r>
              <w:t xml:space="preserve"> saying “</w:t>
            </w:r>
            <w:r w:rsidRPr="005C173C">
              <w:t>Enter the engine size of the vehicle</w:t>
            </w:r>
            <w:r>
              <w:t>”</w:t>
            </w:r>
          </w:p>
        </w:tc>
      </w:tr>
      <w:tr w:rsidR="005C173C" w14:paraId="4E57682B" w14:textId="77777777" w:rsidTr="00753960">
        <w:trPr>
          <w:cantSplit/>
          <w:trHeight w:val="567"/>
        </w:trPr>
        <w:tc>
          <w:tcPr>
            <w:tcW w:w="1101" w:type="dxa"/>
          </w:tcPr>
          <w:p w14:paraId="74168992" w14:textId="6FB152CA" w:rsidR="005C173C" w:rsidRDefault="005C173C" w:rsidP="005C173C">
            <w:pPr>
              <w:spacing w:before="60" w:after="60"/>
              <w:jc w:val="center"/>
            </w:pPr>
            <w:r>
              <w:t>19</w:t>
            </w:r>
          </w:p>
        </w:tc>
        <w:tc>
          <w:tcPr>
            <w:tcW w:w="4819" w:type="dxa"/>
          </w:tcPr>
          <w:p w14:paraId="1FA8AD70" w14:textId="24296D61" w:rsidR="005C173C" w:rsidRDefault="005C173C" w:rsidP="005C173C">
            <w:pPr>
              <w:spacing w:before="60" w:after="60"/>
            </w:pPr>
            <w:r>
              <w:t xml:space="preserve">Test tooltip control on </w:t>
            </w:r>
            <w:proofErr w:type="spellStart"/>
            <w:r>
              <w:t>rentalTextBox</w:t>
            </w:r>
            <w:proofErr w:type="spellEnd"/>
          </w:p>
        </w:tc>
        <w:tc>
          <w:tcPr>
            <w:tcW w:w="4040" w:type="dxa"/>
          </w:tcPr>
          <w:p w14:paraId="25125DDB" w14:textId="0745724A" w:rsidR="005C173C" w:rsidRDefault="005C173C" w:rsidP="005C173C">
            <w:pPr>
              <w:spacing w:before="60" w:after="60"/>
            </w:pPr>
            <w:r>
              <w:t xml:space="preserve">Hover the pointer over the </w:t>
            </w:r>
            <w:proofErr w:type="spellStart"/>
            <w:r>
              <w:t>RentalPerDay</w:t>
            </w:r>
            <w:proofErr w:type="spellEnd"/>
            <w:r>
              <w:t xml:space="preserve"> textbox</w:t>
            </w:r>
          </w:p>
        </w:tc>
        <w:tc>
          <w:tcPr>
            <w:tcW w:w="3756" w:type="dxa"/>
          </w:tcPr>
          <w:p w14:paraId="4CA76EED" w14:textId="117BA800" w:rsidR="005C173C" w:rsidRDefault="005C173C" w:rsidP="005C173C">
            <w:pPr>
              <w:spacing w:before="60" w:after="60"/>
            </w:pPr>
            <w:r>
              <w:t xml:space="preserve">Tooltip will be displayed </w:t>
            </w:r>
            <w:r>
              <w:t>saying “</w:t>
            </w:r>
            <w:r w:rsidRPr="005C173C">
              <w:t>Enter the rental price of the vehicle</w:t>
            </w:r>
            <w:r>
              <w:t>”</w:t>
            </w:r>
          </w:p>
        </w:tc>
      </w:tr>
    </w:tbl>
    <w:p w14:paraId="2F24D985" w14:textId="77777777" w:rsidR="007F09AE" w:rsidRDefault="007F09AE" w:rsidP="004D585C"/>
    <w:p w14:paraId="33B98EC5" w14:textId="77777777" w:rsidR="00D753FB" w:rsidRDefault="00D753FB">
      <w:r>
        <w:br w:type="page"/>
      </w:r>
    </w:p>
    <w:p w14:paraId="70A6F208" w14:textId="77777777" w:rsidR="00D753FB" w:rsidRPr="00D753FB" w:rsidRDefault="00D753FB" w:rsidP="00D753FB">
      <w:pPr>
        <w:spacing w:before="120" w:after="240"/>
        <w:rPr>
          <w:b/>
          <w:sz w:val="32"/>
        </w:rPr>
      </w:pPr>
      <w:r w:rsidRPr="00D753FB">
        <w:rPr>
          <w:b/>
          <w:sz w:val="32"/>
        </w:rPr>
        <w:lastRenderedPageBreak/>
        <w:t>Test Plan Notes – Observations and Assumptions</w:t>
      </w:r>
    </w:p>
    <w:p w14:paraId="4FA00E46" w14:textId="77777777" w:rsidR="00D753FB" w:rsidRPr="00D753FB" w:rsidRDefault="00D753FB" w:rsidP="004D585C">
      <w:pPr>
        <w:rPr>
          <w:sz w:val="24"/>
        </w:rPr>
      </w:pPr>
    </w:p>
    <w:p w14:paraId="4A506686" w14:textId="77777777" w:rsidR="00D753FB" w:rsidRPr="00D753FB" w:rsidRDefault="00D753FB" w:rsidP="004D585C">
      <w:pPr>
        <w:rPr>
          <w:sz w:val="24"/>
        </w:rPr>
      </w:pPr>
    </w:p>
    <w:p w14:paraId="097A0D62" w14:textId="77777777" w:rsidR="00D753FB" w:rsidRPr="00D753FB" w:rsidRDefault="00D753FB" w:rsidP="004D585C">
      <w:pPr>
        <w:rPr>
          <w:sz w:val="24"/>
        </w:rPr>
      </w:pPr>
    </w:p>
    <w:sectPr w:rsidR="00D753FB" w:rsidRPr="00D753FB" w:rsidSect="007F09AE">
      <w:headerReference w:type="default" r:id="rId6"/>
      <w:pgSz w:w="16838" w:h="11906" w:orient="landscape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1A5BF" w14:textId="77777777" w:rsidR="00874227" w:rsidRDefault="00874227">
      <w:r>
        <w:separator/>
      </w:r>
    </w:p>
  </w:endnote>
  <w:endnote w:type="continuationSeparator" w:id="0">
    <w:p w14:paraId="47A24954" w14:textId="77777777" w:rsidR="00874227" w:rsidRDefault="00874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F959F" w14:textId="77777777" w:rsidR="00874227" w:rsidRDefault="00874227">
      <w:r>
        <w:separator/>
      </w:r>
    </w:p>
  </w:footnote>
  <w:footnote w:type="continuationSeparator" w:id="0">
    <w:p w14:paraId="334D2C72" w14:textId="77777777" w:rsidR="00874227" w:rsidRDefault="00874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35096" w14:textId="77777777" w:rsidR="007F09AE" w:rsidRPr="00753960" w:rsidRDefault="007F09AE" w:rsidP="00753960">
    <w:pPr>
      <w:pStyle w:val="Heading1"/>
      <w:spacing w:after="120"/>
      <w:rPr>
        <w:rFonts w:cs="Arial"/>
        <w:sz w:val="36"/>
        <w:szCs w:val="36"/>
      </w:rPr>
    </w:pPr>
    <w:r w:rsidRPr="00753960">
      <w:rPr>
        <w:rFonts w:cs="Arial"/>
        <w:sz w:val="36"/>
        <w:szCs w:val="36"/>
      </w:rPr>
      <w:t>Test Plan</w:t>
    </w:r>
  </w:p>
  <w:tbl>
    <w:tblPr>
      <w:tblW w:w="1371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920"/>
      <w:gridCol w:w="4040"/>
      <w:gridCol w:w="3756"/>
    </w:tblGrid>
    <w:tr w:rsidR="007F09AE" w:rsidRPr="000226B1" w14:paraId="762B5C10" w14:textId="77777777" w:rsidTr="003D4B91">
      <w:trPr>
        <w:cantSplit/>
        <w:trHeight w:val="975"/>
      </w:trPr>
      <w:tc>
        <w:tcPr>
          <w:tcW w:w="5920" w:type="dxa"/>
          <w:tcBorders>
            <w:left w:val="single" w:sz="4" w:space="0" w:color="auto"/>
          </w:tcBorders>
        </w:tcPr>
        <w:p w14:paraId="007756C6" w14:textId="66F5F444" w:rsidR="007F09AE" w:rsidRPr="000226B1" w:rsidRDefault="007F09AE" w:rsidP="001303CC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0226B1">
            <w:rPr>
              <w:rFonts w:cs="Arial"/>
              <w:b/>
              <w:bCs/>
              <w:sz w:val="22"/>
              <w:szCs w:val="22"/>
            </w:rPr>
            <w:t>Software component name:</w:t>
          </w:r>
          <w:r w:rsidR="00E57F98">
            <w:rPr>
              <w:rFonts w:cs="Arial"/>
              <w:b/>
              <w:bCs/>
              <w:sz w:val="22"/>
              <w:szCs w:val="22"/>
            </w:rPr>
            <w:t xml:space="preserve"> </w:t>
          </w:r>
          <w:proofErr w:type="spellStart"/>
          <w:r w:rsidR="00E57F98">
            <w:rPr>
              <w:rFonts w:cs="Arial"/>
              <w:b/>
              <w:bCs/>
              <w:sz w:val="22"/>
              <w:szCs w:val="22"/>
            </w:rPr>
            <w:t>frmCars</w:t>
          </w:r>
          <w:proofErr w:type="spellEnd"/>
        </w:p>
        <w:p w14:paraId="7D4899F5" w14:textId="77777777" w:rsidR="007F09AE" w:rsidRPr="000226B1" w:rsidRDefault="007F09AE" w:rsidP="001303CC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</w:p>
        <w:p w14:paraId="65473667" w14:textId="2FBEBBBD" w:rsidR="007F09AE" w:rsidRPr="000226B1" w:rsidRDefault="007F09AE" w:rsidP="001303CC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0226B1">
            <w:rPr>
              <w:rFonts w:cs="Arial"/>
              <w:b/>
              <w:bCs/>
              <w:sz w:val="22"/>
              <w:szCs w:val="22"/>
            </w:rPr>
            <w:t>Date:</w:t>
          </w:r>
          <w:r w:rsidR="00E57F98">
            <w:rPr>
              <w:rFonts w:cs="Arial"/>
              <w:b/>
              <w:bCs/>
              <w:sz w:val="22"/>
              <w:szCs w:val="22"/>
            </w:rPr>
            <w:t>09/12/2022</w:t>
          </w:r>
        </w:p>
      </w:tc>
      <w:tc>
        <w:tcPr>
          <w:tcW w:w="4040" w:type="dxa"/>
          <w:tcBorders>
            <w:left w:val="single" w:sz="4" w:space="0" w:color="auto"/>
          </w:tcBorders>
        </w:tcPr>
        <w:p w14:paraId="77FEF018" w14:textId="48E838CD" w:rsidR="007F09AE" w:rsidRPr="000226B1" w:rsidRDefault="007F09AE" w:rsidP="001303CC">
          <w:pPr>
            <w:pStyle w:val="Heading3"/>
            <w:spacing w:before="60" w:after="60"/>
            <w:rPr>
              <w:rFonts w:cs="Arial"/>
              <w:sz w:val="22"/>
              <w:szCs w:val="22"/>
            </w:rPr>
          </w:pPr>
          <w:r w:rsidRPr="000226B1">
            <w:rPr>
              <w:rFonts w:cs="Arial"/>
              <w:sz w:val="22"/>
              <w:szCs w:val="22"/>
            </w:rPr>
            <w:t>Version number:</w:t>
          </w:r>
          <w:r w:rsidR="00E57F98">
            <w:rPr>
              <w:rFonts w:cs="Arial"/>
              <w:sz w:val="22"/>
              <w:szCs w:val="22"/>
            </w:rPr>
            <w:t xml:space="preserve"> 1</w:t>
          </w:r>
        </w:p>
        <w:p w14:paraId="0A4DD164" w14:textId="77777777" w:rsidR="007F09AE" w:rsidRPr="000226B1" w:rsidRDefault="007F09AE" w:rsidP="001303CC">
          <w:pPr>
            <w:spacing w:before="60" w:after="60"/>
            <w:rPr>
              <w:rFonts w:cs="Arial"/>
              <w:b/>
              <w:sz w:val="22"/>
              <w:szCs w:val="22"/>
            </w:rPr>
          </w:pPr>
        </w:p>
        <w:p w14:paraId="578D7832" w14:textId="21A30CA6" w:rsidR="00E57F98" w:rsidRPr="00E57F98" w:rsidRDefault="007F09AE" w:rsidP="00E57F98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0226B1">
            <w:rPr>
              <w:rFonts w:cs="Arial"/>
              <w:b/>
              <w:bCs/>
              <w:sz w:val="22"/>
              <w:szCs w:val="22"/>
            </w:rPr>
            <w:t>Tester name:</w:t>
          </w:r>
          <w:r w:rsidR="00E57F98">
            <w:t xml:space="preserve"> </w:t>
          </w:r>
          <w:r w:rsidR="00E57F98" w:rsidRPr="00E57F98">
            <w:rPr>
              <w:rFonts w:cs="Arial"/>
              <w:b/>
              <w:bCs/>
              <w:sz w:val="22"/>
              <w:szCs w:val="22"/>
            </w:rPr>
            <w:t>Andrew Whittle</w:t>
          </w:r>
        </w:p>
        <w:p w14:paraId="6666A8CA" w14:textId="6948FDDD" w:rsidR="007F09AE" w:rsidRPr="000226B1" w:rsidRDefault="00E57F98" w:rsidP="00E57F98">
          <w:pPr>
            <w:spacing w:before="60" w:after="60"/>
            <w:rPr>
              <w:rFonts w:cs="Arial"/>
              <w:b/>
              <w:sz w:val="22"/>
              <w:szCs w:val="22"/>
            </w:rPr>
          </w:pPr>
          <w:r w:rsidRPr="00E57F98">
            <w:rPr>
              <w:rFonts w:cs="Arial"/>
              <w:b/>
              <w:bCs/>
              <w:sz w:val="22"/>
              <w:szCs w:val="22"/>
            </w:rPr>
            <w:t>C&amp;G reg: GSV5076</w:t>
          </w:r>
        </w:p>
      </w:tc>
      <w:tc>
        <w:tcPr>
          <w:tcW w:w="3756" w:type="dxa"/>
        </w:tcPr>
        <w:p w14:paraId="0B6647D2" w14:textId="77777777" w:rsidR="007F09AE" w:rsidRPr="000226B1" w:rsidRDefault="007F09AE" w:rsidP="001303CC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0226B1">
            <w:rPr>
              <w:rFonts w:cs="Arial"/>
              <w:b/>
              <w:bCs/>
              <w:sz w:val="22"/>
              <w:szCs w:val="22"/>
            </w:rPr>
            <w:t>Page number:</w:t>
          </w:r>
          <w:r w:rsidR="000226B1" w:rsidRPr="000226B1">
            <w:rPr>
              <w:rFonts w:cs="Arial"/>
              <w:b/>
              <w:bCs/>
              <w:sz w:val="22"/>
              <w:szCs w:val="22"/>
            </w:rPr>
            <w:t xml:space="preserve"> </w:t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fldChar w:fldCharType="begin"/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instrText xml:space="preserve"> PAGE </w:instrText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fldChar w:fldCharType="separate"/>
          </w:r>
          <w:r w:rsidR="00D753FB">
            <w:rPr>
              <w:rStyle w:val="PageNumber"/>
              <w:rFonts w:cs="Arial"/>
              <w:b/>
              <w:noProof/>
              <w:sz w:val="22"/>
              <w:szCs w:val="22"/>
            </w:rPr>
            <w:t>2</w:t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fldChar w:fldCharType="end"/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t xml:space="preserve"> of </w:t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fldChar w:fldCharType="begin"/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instrText xml:space="preserve"> NUMPAGES </w:instrText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fldChar w:fldCharType="separate"/>
          </w:r>
          <w:r w:rsidR="00D753FB">
            <w:rPr>
              <w:rStyle w:val="PageNumber"/>
              <w:rFonts w:cs="Arial"/>
              <w:b/>
              <w:noProof/>
              <w:sz w:val="22"/>
              <w:szCs w:val="22"/>
            </w:rPr>
            <w:t>2</w:t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fldChar w:fldCharType="end"/>
          </w:r>
        </w:p>
        <w:p w14:paraId="6DDDEF1F" w14:textId="77777777" w:rsidR="007F09AE" w:rsidRPr="000226B1" w:rsidRDefault="007F09AE" w:rsidP="001303CC">
          <w:pPr>
            <w:spacing w:before="60" w:after="60"/>
            <w:rPr>
              <w:rFonts w:cs="Arial"/>
              <w:b/>
              <w:sz w:val="22"/>
              <w:szCs w:val="22"/>
            </w:rPr>
          </w:pPr>
        </w:p>
      </w:tc>
    </w:tr>
  </w:tbl>
  <w:p w14:paraId="7877CFEA" w14:textId="77777777" w:rsidR="007F09AE" w:rsidRPr="00753960" w:rsidRDefault="007F09AE" w:rsidP="007F09AE">
    <w:pPr>
      <w:pStyle w:val="Header"/>
      <w:rPr>
        <w:sz w:val="10"/>
      </w:rPr>
    </w:pPr>
  </w:p>
  <w:tbl>
    <w:tblPr>
      <w:tblW w:w="1371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101"/>
      <w:gridCol w:w="4819"/>
      <w:gridCol w:w="4040"/>
      <w:gridCol w:w="3756"/>
    </w:tblGrid>
    <w:tr w:rsidR="00753960" w:rsidRPr="004D585C" w14:paraId="43FA28E6" w14:textId="77777777" w:rsidTr="00B7109A">
      <w:trPr>
        <w:cantSplit/>
        <w:trHeight w:val="402"/>
      </w:trPr>
      <w:tc>
        <w:tcPr>
          <w:tcW w:w="1101" w:type="dxa"/>
        </w:tcPr>
        <w:p w14:paraId="277038D3" w14:textId="77777777" w:rsidR="00753960" w:rsidRPr="004D585C" w:rsidRDefault="00753960" w:rsidP="00B7109A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4D585C">
            <w:rPr>
              <w:rFonts w:cs="Arial"/>
              <w:b/>
              <w:bCs/>
              <w:sz w:val="22"/>
              <w:szCs w:val="22"/>
            </w:rPr>
            <w:t>Test No</w:t>
          </w:r>
        </w:p>
      </w:tc>
      <w:tc>
        <w:tcPr>
          <w:tcW w:w="4819" w:type="dxa"/>
        </w:tcPr>
        <w:p w14:paraId="1740B106" w14:textId="77777777" w:rsidR="00753960" w:rsidRPr="004D585C" w:rsidRDefault="00753960" w:rsidP="00B7109A">
          <w:pPr>
            <w:pStyle w:val="Heading2"/>
            <w:spacing w:before="60" w:after="60"/>
            <w:rPr>
              <w:rFonts w:cs="Arial"/>
              <w:b w:val="0"/>
              <w:bCs w:val="0"/>
              <w:sz w:val="22"/>
              <w:szCs w:val="22"/>
            </w:rPr>
          </w:pPr>
          <w:r w:rsidRPr="004D585C">
            <w:rPr>
              <w:rFonts w:cs="Arial"/>
              <w:sz w:val="22"/>
              <w:szCs w:val="22"/>
            </w:rPr>
            <w:t>Purpose/Type of Test</w:t>
          </w:r>
        </w:p>
      </w:tc>
      <w:tc>
        <w:tcPr>
          <w:tcW w:w="4040" w:type="dxa"/>
        </w:tcPr>
        <w:p w14:paraId="27D3F9C4" w14:textId="77777777" w:rsidR="00753960" w:rsidRPr="004D585C" w:rsidRDefault="00753960" w:rsidP="00B7109A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4D585C">
            <w:rPr>
              <w:rFonts w:cs="Arial"/>
              <w:b/>
              <w:bCs/>
              <w:sz w:val="22"/>
              <w:szCs w:val="22"/>
            </w:rPr>
            <w:t>Input/Filename</w:t>
          </w:r>
        </w:p>
      </w:tc>
      <w:tc>
        <w:tcPr>
          <w:tcW w:w="3756" w:type="dxa"/>
        </w:tcPr>
        <w:p w14:paraId="0A218BBB" w14:textId="77777777" w:rsidR="00753960" w:rsidRPr="004D585C" w:rsidRDefault="00753960" w:rsidP="00B7109A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4D585C">
            <w:rPr>
              <w:rFonts w:cs="Arial"/>
              <w:b/>
              <w:bCs/>
              <w:sz w:val="22"/>
              <w:szCs w:val="22"/>
            </w:rPr>
            <w:t>Expected Output/Filename</w:t>
          </w:r>
        </w:p>
      </w:tc>
    </w:tr>
  </w:tbl>
  <w:p w14:paraId="6EFFE096" w14:textId="77777777" w:rsidR="00753960" w:rsidRPr="00753960" w:rsidRDefault="00753960" w:rsidP="007F09AE">
    <w:pPr>
      <w:pStyle w:val="Header"/>
      <w:rPr>
        <w:sz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98"/>
    <w:rsid w:val="000226B1"/>
    <w:rsid w:val="001303CC"/>
    <w:rsid w:val="001F2A53"/>
    <w:rsid w:val="002F2A25"/>
    <w:rsid w:val="003D4B91"/>
    <w:rsid w:val="00483A90"/>
    <w:rsid w:val="004D585C"/>
    <w:rsid w:val="005C173C"/>
    <w:rsid w:val="00621D5E"/>
    <w:rsid w:val="006E7347"/>
    <w:rsid w:val="00753960"/>
    <w:rsid w:val="007F09AE"/>
    <w:rsid w:val="00864BC5"/>
    <w:rsid w:val="00874227"/>
    <w:rsid w:val="009842EB"/>
    <w:rsid w:val="00A14AF4"/>
    <w:rsid w:val="00A43EE2"/>
    <w:rsid w:val="00C30DD8"/>
    <w:rsid w:val="00D36AAA"/>
    <w:rsid w:val="00D554CD"/>
    <w:rsid w:val="00D65649"/>
    <w:rsid w:val="00D753FB"/>
    <w:rsid w:val="00E0565B"/>
    <w:rsid w:val="00E57F98"/>
    <w:rsid w:val="00EA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AA045C"/>
  <w15:docId w15:val="{3B076EE1-BAF2-4D87-BD2C-8E6450C2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3960"/>
    <w:rPr>
      <w:rFonts w:ascii="Arial" w:hAnsi="Arial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58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585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D5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hit\Desktop\TestPla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TestPlan.dotx</Template>
  <TotalTime>73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System/Program name:</vt:lpstr>
    </vt:vector>
  </TitlesOfParts>
  <Company>Tench Computing Ltd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System/Program name:</dc:title>
  <dc:creator>Andrew Whittle</dc:creator>
  <cp:lastModifiedBy>Andrew Whittle</cp:lastModifiedBy>
  <cp:revision>5</cp:revision>
  <cp:lastPrinted>2004-01-05T17:51:00Z</cp:lastPrinted>
  <dcterms:created xsi:type="dcterms:W3CDTF">2022-12-09T09:33:00Z</dcterms:created>
  <dcterms:modified xsi:type="dcterms:W3CDTF">2022-12-09T13:22:00Z</dcterms:modified>
</cp:coreProperties>
</file>