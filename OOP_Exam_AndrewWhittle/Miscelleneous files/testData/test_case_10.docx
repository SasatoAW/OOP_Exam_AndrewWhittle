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42DBB" w14:textId="77777777" w:rsidR="00A75FB5" w:rsidRDefault="00A75F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9C2447" w:rsidRPr="009C2447" w14:paraId="0FFCBF5D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  <w:vAlign w:val="center"/>
          </w:tcPr>
          <w:p w14:paraId="3ADB0AD8" w14:textId="77777777" w:rsidR="009C2447" w:rsidRPr="009C2447" w:rsidRDefault="009C2447" w:rsidP="00D217F2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Test Data No:</w:t>
            </w:r>
          </w:p>
        </w:tc>
        <w:tc>
          <w:tcPr>
            <w:tcW w:w="5670" w:type="dxa"/>
            <w:tcBorders>
              <w:top w:val="single" w:sz="12" w:space="0" w:color="auto"/>
            </w:tcBorders>
            <w:vAlign w:val="center"/>
          </w:tcPr>
          <w:p w14:paraId="003BC4E2" w14:textId="0CB145C4" w:rsidR="009C2447" w:rsidRPr="009C2447" w:rsidRDefault="0077084A" w:rsidP="00D217F2">
            <w:pPr>
              <w:spacing w:before="60" w:after="60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9C2447" w:rsidRPr="009C2447" w14:paraId="59DDE5F5" w14:textId="77777777" w:rsidTr="009C2447">
        <w:trPr>
          <w:trHeight w:val="567"/>
        </w:trPr>
        <w:tc>
          <w:tcPr>
            <w:tcW w:w="3402" w:type="dxa"/>
            <w:tcBorders>
              <w:bottom w:val="single" w:sz="12" w:space="0" w:color="auto"/>
            </w:tcBorders>
            <w:vAlign w:val="center"/>
          </w:tcPr>
          <w:p w14:paraId="6E45FB2C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Field Name</w:t>
            </w:r>
          </w:p>
        </w:tc>
        <w:tc>
          <w:tcPr>
            <w:tcW w:w="5670" w:type="dxa"/>
            <w:tcBorders>
              <w:bottom w:val="single" w:sz="12" w:space="0" w:color="auto"/>
            </w:tcBorders>
            <w:vAlign w:val="center"/>
          </w:tcPr>
          <w:p w14:paraId="0DC1AB86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>
              <w:rPr>
                <w:b/>
              </w:rPr>
              <w:t>Input Value</w:t>
            </w:r>
          </w:p>
        </w:tc>
      </w:tr>
      <w:tr w:rsidR="009C2447" w14:paraId="254CFC24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</w:tcPr>
          <w:p w14:paraId="30CBBD46" w14:textId="27D7CF48" w:rsidR="009C2447" w:rsidRDefault="0077084A" w:rsidP="009C2447">
            <w:pPr>
              <w:spacing w:before="60" w:after="60"/>
            </w:pPr>
            <w:proofErr w:type="spellStart"/>
            <w:r>
              <w:t>regTextbox</w:t>
            </w:r>
            <w:proofErr w:type="spellEnd"/>
          </w:p>
        </w:tc>
        <w:tc>
          <w:tcPr>
            <w:tcW w:w="5670" w:type="dxa"/>
            <w:tcBorders>
              <w:top w:val="single" w:sz="12" w:space="0" w:color="auto"/>
            </w:tcBorders>
          </w:tcPr>
          <w:p w14:paraId="1328F508" w14:textId="23457F6F" w:rsidR="009C2447" w:rsidRDefault="0077084A" w:rsidP="009C2447">
            <w:pPr>
              <w:spacing w:before="60" w:after="60"/>
            </w:pPr>
            <w:r>
              <w:t>02KE12345</w:t>
            </w:r>
          </w:p>
        </w:tc>
      </w:tr>
      <w:tr w:rsidR="009C2447" w14:paraId="04CB18AF" w14:textId="77777777" w:rsidTr="009C2447">
        <w:trPr>
          <w:trHeight w:val="567"/>
        </w:trPr>
        <w:tc>
          <w:tcPr>
            <w:tcW w:w="3402" w:type="dxa"/>
          </w:tcPr>
          <w:p w14:paraId="1571A874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44582688" w14:textId="77777777" w:rsidR="009C2447" w:rsidRDefault="009C2447" w:rsidP="009C2447">
            <w:pPr>
              <w:spacing w:before="60" w:after="60"/>
            </w:pPr>
          </w:p>
        </w:tc>
      </w:tr>
      <w:tr w:rsidR="009C2447" w14:paraId="47B32BAD" w14:textId="77777777" w:rsidTr="009C2447">
        <w:trPr>
          <w:trHeight w:val="567"/>
        </w:trPr>
        <w:tc>
          <w:tcPr>
            <w:tcW w:w="3402" w:type="dxa"/>
          </w:tcPr>
          <w:p w14:paraId="7E7EACEA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5CBC87D0" w14:textId="77777777" w:rsidR="009C2447" w:rsidRDefault="009C2447" w:rsidP="009C2447">
            <w:pPr>
              <w:spacing w:before="60" w:after="60"/>
            </w:pPr>
          </w:p>
        </w:tc>
      </w:tr>
      <w:tr w:rsidR="009C2447" w14:paraId="2AE40F6C" w14:textId="77777777" w:rsidTr="009C2447">
        <w:trPr>
          <w:trHeight w:val="567"/>
        </w:trPr>
        <w:tc>
          <w:tcPr>
            <w:tcW w:w="3402" w:type="dxa"/>
          </w:tcPr>
          <w:p w14:paraId="3F9F6204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608008F2" w14:textId="77777777" w:rsidR="009C2447" w:rsidRDefault="009C2447" w:rsidP="009C2447">
            <w:pPr>
              <w:spacing w:before="60" w:after="60"/>
            </w:pPr>
          </w:p>
        </w:tc>
      </w:tr>
      <w:tr w:rsidR="009C2447" w14:paraId="44A78A87" w14:textId="77777777" w:rsidTr="009C2447">
        <w:trPr>
          <w:trHeight w:val="567"/>
        </w:trPr>
        <w:tc>
          <w:tcPr>
            <w:tcW w:w="3402" w:type="dxa"/>
          </w:tcPr>
          <w:p w14:paraId="0A305E1B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7C96EA4D" w14:textId="77777777" w:rsidR="009C2447" w:rsidRDefault="009C2447" w:rsidP="009C2447">
            <w:pPr>
              <w:spacing w:before="60" w:after="60"/>
            </w:pPr>
          </w:p>
        </w:tc>
      </w:tr>
      <w:tr w:rsidR="009C2447" w14:paraId="5DC4A5E8" w14:textId="77777777" w:rsidTr="009C2447">
        <w:trPr>
          <w:trHeight w:val="567"/>
        </w:trPr>
        <w:tc>
          <w:tcPr>
            <w:tcW w:w="3402" w:type="dxa"/>
          </w:tcPr>
          <w:p w14:paraId="6A7A2EF0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6C679B7B" w14:textId="77777777" w:rsidR="009C2447" w:rsidRDefault="009C2447" w:rsidP="009C2447">
            <w:pPr>
              <w:spacing w:before="60" w:after="60"/>
            </w:pPr>
          </w:p>
        </w:tc>
      </w:tr>
      <w:tr w:rsidR="009C2447" w14:paraId="5459720A" w14:textId="77777777" w:rsidTr="009C2447">
        <w:trPr>
          <w:trHeight w:val="567"/>
        </w:trPr>
        <w:tc>
          <w:tcPr>
            <w:tcW w:w="3402" w:type="dxa"/>
          </w:tcPr>
          <w:p w14:paraId="5C1DA898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78D9BDF6" w14:textId="77777777" w:rsidR="009C2447" w:rsidRDefault="009C2447" w:rsidP="009C2447">
            <w:pPr>
              <w:spacing w:before="60" w:after="60"/>
            </w:pPr>
          </w:p>
        </w:tc>
      </w:tr>
    </w:tbl>
    <w:p w14:paraId="0678C43A" w14:textId="77777777" w:rsidR="009C2447" w:rsidRDefault="009C2447"/>
    <w:p w14:paraId="620C8955" w14:textId="77777777" w:rsidR="009C2447" w:rsidRDefault="009C2447"/>
    <w:p w14:paraId="15FD7ECA" w14:textId="77777777" w:rsidR="009C2447" w:rsidRDefault="009C2447"/>
    <w:p w14:paraId="38F5B6FE" w14:textId="77777777" w:rsidR="009C2447" w:rsidRDefault="009C2447"/>
    <w:p w14:paraId="4579FD2C" w14:textId="77777777" w:rsidR="009C2447" w:rsidRDefault="009C2447"/>
    <w:sectPr w:rsidR="009C2447" w:rsidSect="002E6441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8165B" w14:textId="77777777" w:rsidR="00582082" w:rsidRDefault="00582082" w:rsidP="009C2447">
      <w:r>
        <w:separator/>
      </w:r>
    </w:p>
  </w:endnote>
  <w:endnote w:type="continuationSeparator" w:id="0">
    <w:p w14:paraId="6061E5D4" w14:textId="77777777" w:rsidR="00582082" w:rsidRDefault="00582082" w:rsidP="009C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A6F11" w14:textId="77777777" w:rsidR="00582082" w:rsidRDefault="00582082" w:rsidP="009C2447">
      <w:r>
        <w:separator/>
      </w:r>
    </w:p>
  </w:footnote>
  <w:footnote w:type="continuationSeparator" w:id="0">
    <w:p w14:paraId="4B7AB5DA" w14:textId="77777777" w:rsidR="00582082" w:rsidRDefault="00582082" w:rsidP="009C2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7F736" w14:textId="59B4F55F" w:rsidR="00104DED" w:rsidRDefault="00104DED" w:rsidP="00104DED">
    <w:pPr>
      <w:pStyle w:val="Header"/>
    </w:pPr>
    <w:r>
      <w:t>Name: Andrew Whittle</w:t>
    </w:r>
  </w:p>
  <w:p w14:paraId="7DA4207C" w14:textId="6950BECF" w:rsidR="00104DED" w:rsidRDefault="00104DED" w:rsidP="00104DED">
    <w:pPr>
      <w:pStyle w:val="Header"/>
    </w:pPr>
    <w:r>
      <w:t>C&amp;G reg: GSV5076</w:t>
    </w:r>
  </w:p>
  <w:p w14:paraId="7E8AF5C8" w14:textId="63E5B02A" w:rsidR="009C2447" w:rsidRPr="009C2447" w:rsidRDefault="009C2447" w:rsidP="009C2447">
    <w:pPr>
      <w:pStyle w:val="Header"/>
      <w:jc w:val="center"/>
      <w:rPr>
        <w:b/>
        <w:sz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7084A"/>
    <w:rsid w:val="00104DED"/>
    <w:rsid w:val="001833C0"/>
    <w:rsid w:val="002E6441"/>
    <w:rsid w:val="00582082"/>
    <w:rsid w:val="0077084A"/>
    <w:rsid w:val="00826690"/>
    <w:rsid w:val="008B53D9"/>
    <w:rsid w:val="009C2447"/>
    <w:rsid w:val="00A7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1418"/>
  <w15:docId w15:val="{88E8A0B2-9F69-44E6-AC2B-20EE54CF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447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44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447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9C2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Da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TestData.dotx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Whittle</dc:creator>
  <cp:lastModifiedBy>Andrew Whittle</cp:lastModifiedBy>
  <cp:revision>2</cp:revision>
  <dcterms:created xsi:type="dcterms:W3CDTF">2022-12-09T10:02:00Z</dcterms:created>
  <dcterms:modified xsi:type="dcterms:W3CDTF">2022-12-09T10:06:00Z</dcterms:modified>
</cp:coreProperties>
</file>