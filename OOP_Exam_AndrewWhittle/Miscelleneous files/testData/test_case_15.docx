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CB2F6" w14:textId="77777777" w:rsidR="00A75FB5" w:rsidRDefault="00A75FB5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9C2447" w:rsidRPr="009C2447" w14:paraId="40066CD4" w14:textId="77777777" w:rsidTr="009C2447">
        <w:trPr>
          <w:trHeight w:val="567"/>
        </w:trPr>
        <w:tc>
          <w:tcPr>
            <w:tcW w:w="3402" w:type="dxa"/>
            <w:tcBorders>
              <w:top w:val="single" w:sz="12" w:space="0" w:color="auto"/>
            </w:tcBorders>
            <w:vAlign w:val="center"/>
          </w:tcPr>
          <w:p w14:paraId="3BFA3BF8" w14:textId="77777777" w:rsidR="009C2447" w:rsidRPr="009C2447" w:rsidRDefault="009C2447" w:rsidP="00D217F2">
            <w:pPr>
              <w:spacing w:before="60" w:after="60"/>
              <w:rPr>
                <w:b/>
              </w:rPr>
            </w:pPr>
            <w:r w:rsidRPr="009C2447">
              <w:rPr>
                <w:b/>
              </w:rPr>
              <w:t>Test Data No:</w:t>
            </w:r>
          </w:p>
        </w:tc>
        <w:tc>
          <w:tcPr>
            <w:tcW w:w="5670" w:type="dxa"/>
            <w:tcBorders>
              <w:top w:val="single" w:sz="12" w:space="0" w:color="auto"/>
            </w:tcBorders>
            <w:vAlign w:val="center"/>
          </w:tcPr>
          <w:p w14:paraId="09DB6034" w14:textId="4E24F35C" w:rsidR="009C2447" w:rsidRPr="009C2447" w:rsidRDefault="00A268B7" w:rsidP="00D217F2">
            <w:pPr>
              <w:spacing w:before="60" w:after="60"/>
              <w:rPr>
                <w:b/>
              </w:rPr>
            </w:pPr>
            <w:r>
              <w:rPr>
                <w:b/>
              </w:rPr>
              <w:t>15</w:t>
            </w:r>
          </w:p>
        </w:tc>
      </w:tr>
      <w:tr w:rsidR="009C2447" w:rsidRPr="009C2447" w14:paraId="3C08FA92" w14:textId="77777777" w:rsidTr="009C2447">
        <w:trPr>
          <w:trHeight w:val="567"/>
        </w:trPr>
        <w:tc>
          <w:tcPr>
            <w:tcW w:w="3402" w:type="dxa"/>
            <w:tcBorders>
              <w:bottom w:val="single" w:sz="12" w:space="0" w:color="auto"/>
            </w:tcBorders>
            <w:vAlign w:val="center"/>
          </w:tcPr>
          <w:p w14:paraId="5189D4DC" w14:textId="77777777" w:rsidR="009C2447" w:rsidRPr="009C2447" w:rsidRDefault="009C2447" w:rsidP="009C2447">
            <w:pPr>
              <w:spacing w:before="60" w:after="60"/>
              <w:rPr>
                <w:b/>
              </w:rPr>
            </w:pPr>
            <w:r w:rsidRPr="009C2447">
              <w:rPr>
                <w:b/>
              </w:rPr>
              <w:t>Field Name</w:t>
            </w:r>
          </w:p>
        </w:tc>
        <w:tc>
          <w:tcPr>
            <w:tcW w:w="5670" w:type="dxa"/>
            <w:tcBorders>
              <w:bottom w:val="single" w:sz="12" w:space="0" w:color="auto"/>
            </w:tcBorders>
            <w:vAlign w:val="center"/>
          </w:tcPr>
          <w:p w14:paraId="2FB7DF94" w14:textId="77777777" w:rsidR="009C2447" w:rsidRPr="009C2447" w:rsidRDefault="009C2447" w:rsidP="009C2447">
            <w:pPr>
              <w:spacing w:before="60" w:after="60"/>
              <w:rPr>
                <w:b/>
              </w:rPr>
            </w:pPr>
            <w:r>
              <w:rPr>
                <w:b/>
              </w:rPr>
              <w:t>Input Value</w:t>
            </w:r>
          </w:p>
        </w:tc>
      </w:tr>
      <w:tr w:rsidR="009C2447" w14:paraId="52997D3C" w14:textId="77777777" w:rsidTr="009C2447">
        <w:trPr>
          <w:trHeight w:val="567"/>
        </w:trPr>
        <w:tc>
          <w:tcPr>
            <w:tcW w:w="3402" w:type="dxa"/>
            <w:tcBorders>
              <w:top w:val="single" w:sz="12" w:space="0" w:color="auto"/>
            </w:tcBorders>
          </w:tcPr>
          <w:p w14:paraId="3F8189A8" w14:textId="1D2D9462" w:rsidR="009C2447" w:rsidRDefault="00A268B7" w:rsidP="009C2447">
            <w:pPr>
              <w:spacing w:before="60" w:after="60"/>
            </w:pPr>
            <w:proofErr w:type="spellStart"/>
            <w:r>
              <w:t>cboField</w:t>
            </w:r>
            <w:proofErr w:type="spellEnd"/>
          </w:p>
        </w:tc>
        <w:tc>
          <w:tcPr>
            <w:tcW w:w="5670" w:type="dxa"/>
            <w:tcBorders>
              <w:top w:val="single" w:sz="12" w:space="0" w:color="auto"/>
            </w:tcBorders>
          </w:tcPr>
          <w:p w14:paraId="678ACAF8" w14:textId="5BFF2D78" w:rsidR="009C2447" w:rsidRDefault="00A268B7" w:rsidP="009C2447">
            <w:pPr>
              <w:spacing w:before="60" w:after="60"/>
            </w:pPr>
            <w:proofErr w:type="spellStart"/>
            <w:r>
              <w:t>RentalPerDay</w:t>
            </w:r>
            <w:proofErr w:type="spellEnd"/>
          </w:p>
        </w:tc>
      </w:tr>
      <w:tr w:rsidR="009C2447" w14:paraId="04816055" w14:textId="77777777" w:rsidTr="009C2447">
        <w:trPr>
          <w:trHeight w:val="567"/>
        </w:trPr>
        <w:tc>
          <w:tcPr>
            <w:tcW w:w="3402" w:type="dxa"/>
          </w:tcPr>
          <w:p w14:paraId="65664B46" w14:textId="15F01E9E" w:rsidR="009C2447" w:rsidRDefault="00A268B7" w:rsidP="009C2447">
            <w:pPr>
              <w:spacing w:before="60" w:after="60"/>
            </w:pPr>
            <w:proofErr w:type="spellStart"/>
            <w:r>
              <w:t>cboOperator</w:t>
            </w:r>
            <w:proofErr w:type="spellEnd"/>
          </w:p>
        </w:tc>
        <w:tc>
          <w:tcPr>
            <w:tcW w:w="5670" w:type="dxa"/>
          </w:tcPr>
          <w:p w14:paraId="2062AC86" w14:textId="2CC0E5DD" w:rsidR="009C2447" w:rsidRDefault="00A268B7" w:rsidP="009C2447">
            <w:pPr>
              <w:spacing w:before="60" w:after="60"/>
            </w:pPr>
            <w:r>
              <w:t>&gt;=</w:t>
            </w:r>
          </w:p>
        </w:tc>
      </w:tr>
      <w:tr w:rsidR="009C2447" w14:paraId="4F009CB2" w14:textId="77777777" w:rsidTr="009C2447">
        <w:trPr>
          <w:trHeight w:val="567"/>
        </w:trPr>
        <w:tc>
          <w:tcPr>
            <w:tcW w:w="3402" w:type="dxa"/>
          </w:tcPr>
          <w:p w14:paraId="72595393" w14:textId="4AD94765" w:rsidR="009C2447" w:rsidRDefault="00A268B7" w:rsidP="009C2447">
            <w:pPr>
              <w:spacing w:before="60" w:after="60"/>
            </w:pPr>
            <w:proofErr w:type="spellStart"/>
            <w:r>
              <w:t>valueTextBox</w:t>
            </w:r>
            <w:proofErr w:type="spellEnd"/>
          </w:p>
        </w:tc>
        <w:tc>
          <w:tcPr>
            <w:tcW w:w="5670" w:type="dxa"/>
          </w:tcPr>
          <w:p w14:paraId="67E81F2B" w14:textId="7C769955" w:rsidR="009C2447" w:rsidRDefault="00A268B7" w:rsidP="009C2447">
            <w:pPr>
              <w:spacing w:before="60" w:after="60"/>
            </w:pPr>
            <w:r>
              <w:t>100</w:t>
            </w:r>
          </w:p>
        </w:tc>
      </w:tr>
      <w:tr w:rsidR="009C2447" w14:paraId="3661BA6E" w14:textId="77777777" w:rsidTr="009C2447">
        <w:trPr>
          <w:trHeight w:val="567"/>
        </w:trPr>
        <w:tc>
          <w:tcPr>
            <w:tcW w:w="3402" w:type="dxa"/>
          </w:tcPr>
          <w:p w14:paraId="65883DF7" w14:textId="77777777" w:rsidR="009C2447" w:rsidRDefault="009C2447" w:rsidP="009C2447">
            <w:pPr>
              <w:spacing w:before="60" w:after="60"/>
            </w:pPr>
          </w:p>
        </w:tc>
        <w:tc>
          <w:tcPr>
            <w:tcW w:w="5670" w:type="dxa"/>
          </w:tcPr>
          <w:p w14:paraId="36BE1CC0" w14:textId="77777777" w:rsidR="009C2447" w:rsidRDefault="009C2447" w:rsidP="009C2447">
            <w:pPr>
              <w:spacing w:before="60" w:after="60"/>
            </w:pPr>
          </w:p>
        </w:tc>
      </w:tr>
      <w:tr w:rsidR="009C2447" w14:paraId="3B556F1E" w14:textId="77777777" w:rsidTr="009C2447">
        <w:trPr>
          <w:trHeight w:val="567"/>
        </w:trPr>
        <w:tc>
          <w:tcPr>
            <w:tcW w:w="3402" w:type="dxa"/>
          </w:tcPr>
          <w:p w14:paraId="5E39EF24" w14:textId="77777777" w:rsidR="009C2447" w:rsidRDefault="009C2447" w:rsidP="009C2447">
            <w:pPr>
              <w:spacing w:before="60" w:after="60"/>
            </w:pPr>
          </w:p>
        </w:tc>
        <w:tc>
          <w:tcPr>
            <w:tcW w:w="5670" w:type="dxa"/>
          </w:tcPr>
          <w:p w14:paraId="6F982878" w14:textId="77777777" w:rsidR="009C2447" w:rsidRDefault="009C2447" w:rsidP="009C2447">
            <w:pPr>
              <w:spacing w:before="60" w:after="60"/>
            </w:pPr>
          </w:p>
        </w:tc>
      </w:tr>
      <w:tr w:rsidR="009C2447" w14:paraId="5EF42083" w14:textId="77777777" w:rsidTr="009C2447">
        <w:trPr>
          <w:trHeight w:val="567"/>
        </w:trPr>
        <w:tc>
          <w:tcPr>
            <w:tcW w:w="3402" w:type="dxa"/>
          </w:tcPr>
          <w:p w14:paraId="57949E8D" w14:textId="77777777" w:rsidR="009C2447" w:rsidRDefault="009C2447" w:rsidP="009C2447">
            <w:pPr>
              <w:spacing w:before="60" w:after="60"/>
            </w:pPr>
          </w:p>
        </w:tc>
        <w:tc>
          <w:tcPr>
            <w:tcW w:w="5670" w:type="dxa"/>
          </w:tcPr>
          <w:p w14:paraId="7B935A17" w14:textId="77777777" w:rsidR="009C2447" w:rsidRDefault="009C2447" w:rsidP="009C2447">
            <w:pPr>
              <w:spacing w:before="60" w:after="60"/>
            </w:pPr>
          </w:p>
        </w:tc>
      </w:tr>
      <w:tr w:rsidR="009C2447" w14:paraId="7F8C2955" w14:textId="77777777" w:rsidTr="009C2447">
        <w:trPr>
          <w:trHeight w:val="567"/>
        </w:trPr>
        <w:tc>
          <w:tcPr>
            <w:tcW w:w="3402" w:type="dxa"/>
          </w:tcPr>
          <w:p w14:paraId="56901AAE" w14:textId="77777777" w:rsidR="009C2447" w:rsidRDefault="009C2447" w:rsidP="009C2447">
            <w:pPr>
              <w:spacing w:before="60" w:after="60"/>
            </w:pPr>
          </w:p>
        </w:tc>
        <w:tc>
          <w:tcPr>
            <w:tcW w:w="5670" w:type="dxa"/>
          </w:tcPr>
          <w:p w14:paraId="715C5DEC" w14:textId="77777777" w:rsidR="009C2447" w:rsidRDefault="009C2447" w:rsidP="009C2447">
            <w:pPr>
              <w:spacing w:before="60" w:after="60"/>
            </w:pPr>
          </w:p>
        </w:tc>
      </w:tr>
    </w:tbl>
    <w:p w14:paraId="3F1A92CC" w14:textId="77777777" w:rsidR="009C2447" w:rsidRDefault="009C2447"/>
    <w:p w14:paraId="797E6BC1" w14:textId="77777777" w:rsidR="009C2447" w:rsidRDefault="009C2447"/>
    <w:p w14:paraId="01F8CE8B" w14:textId="77777777" w:rsidR="009C2447" w:rsidRDefault="009C2447"/>
    <w:p w14:paraId="41184EB0" w14:textId="77777777" w:rsidR="009C2447" w:rsidRDefault="009C2447"/>
    <w:p w14:paraId="5C8F8583" w14:textId="77777777" w:rsidR="009C2447" w:rsidRDefault="009C2447"/>
    <w:sectPr w:rsidR="009C2447" w:rsidSect="002E6441">
      <w:headerReference w:type="default" r:id="rId6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A224F" w14:textId="77777777" w:rsidR="00707730" w:rsidRDefault="00707730" w:rsidP="009C2447">
      <w:r>
        <w:separator/>
      </w:r>
    </w:p>
  </w:endnote>
  <w:endnote w:type="continuationSeparator" w:id="0">
    <w:p w14:paraId="5945EE13" w14:textId="77777777" w:rsidR="00707730" w:rsidRDefault="00707730" w:rsidP="009C2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E2720" w14:textId="77777777" w:rsidR="00707730" w:rsidRDefault="00707730" w:rsidP="009C2447">
      <w:r>
        <w:separator/>
      </w:r>
    </w:p>
  </w:footnote>
  <w:footnote w:type="continuationSeparator" w:id="0">
    <w:p w14:paraId="3DAFA4CC" w14:textId="77777777" w:rsidR="00707730" w:rsidRDefault="00707730" w:rsidP="009C24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C2B6E" w14:textId="18860B08" w:rsidR="00A268B7" w:rsidRDefault="00A268B7" w:rsidP="00A268B7">
    <w:pPr>
      <w:pStyle w:val="Header"/>
    </w:pPr>
    <w:r>
      <w:t>Name: Andrew Whittle</w:t>
    </w:r>
  </w:p>
  <w:p w14:paraId="335872DE" w14:textId="3C04A04A" w:rsidR="00A268B7" w:rsidRDefault="00A268B7" w:rsidP="00A268B7">
    <w:pPr>
      <w:pStyle w:val="Header"/>
    </w:pPr>
    <w:r>
      <w:t>C&amp;G reg: GSV5076</w:t>
    </w:r>
  </w:p>
  <w:p w14:paraId="647041AF" w14:textId="761233C1" w:rsidR="009C2447" w:rsidRPr="009C2447" w:rsidRDefault="009C2447" w:rsidP="009C2447">
    <w:pPr>
      <w:pStyle w:val="Header"/>
      <w:jc w:val="center"/>
      <w:rPr>
        <w:b/>
        <w:sz w:val="4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268B7"/>
    <w:rsid w:val="001833C0"/>
    <w:rsid w:val="002E6441"/>
    <w:rsid w:val="00707730"/>
    <w:rsid w:val="00826690"/>
    <w:rsid w:val="008B53D9"/>
    <w:rsid w:val="009C2447"/>
    <w:rsid w:val="00A268B7"/>
    <w:rsid w:val="00A7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EF9B4"/>
  <w15:docId w15:val="{0DD6F651-46A7-4C7F-AF75-9FAE42F22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447"/>
    <w:rPr>
      <w:rFonts w:ascii="Arial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24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447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9C24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447"/>
    <w:rPr>
      <w:rFonts w:ascii="Arial" w:hAnsi="Arial"/>
      <w:sz w:val="24"/>
    </w:rPr>
  </w:style>
  <w:style w:type="table" w:styleId="TableGrid">
    <w:name w:val="Table Grid"/>
    <w:basedOn w:val="TableNormal"/>
    <w:uiPriority w:val="59"/>
    <w:rsid w:val="009C24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whit\Desktop\TestDat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TestData.dotx</Template>
  <TotalTime>3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 Whittle</dc:creator>
  <cp:lastModifiedBy>Andrew Whittle</cp:lastModifiedBy>
  <cp:revision>1</cp:revision>
  <dcterms:created xsi:type="dcterms:W3CDTF">2022-12-09T10:31:00Z</dcterms:created>
  <dcterms:modified xsi:type="dcterms:W3CDTF">2022-12-09T10:34:00Z</dcterms:modified>
</cp:coreProperties>
</file>