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56B0C" w14:textId="77777777" w:rsidR="00A75FB5" w:rsidRDefault="00A75FB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9C2447" w:rsidRPr="009C2447" w14:paraId="7BCFD940" w14:textId="77777777" w:rsidTr="009C2447">
        <w:trPr>
          <w:trHeight w:val="567"/>
        </w:trPr>
        <w:tc>
          <w:tcPr>
            <w:tcW w:w="3402" w:type="dxa"/>
            <w:tcBorders>
              <w:top w:val="single" w:sz="12" w:space="0" w:color="auto"/>
            </w:tcBorders>
            <w:vAlign w:val="center"/>
          </w:tcPr>
          <w:p w14:paraId="3B987743" w14:textId="77777777" w:rsidR="009C2447" w:rsidRPr="009C2447" w:rsidRDefault="009C2447" w:rsidP="00D217F2">
            <w:pPr>
              <w:spacing w:before="60" w:after="60"/>
              <w:rPr>
                <w:b/>
              </w:rPr>
            </w:pPr>
            <w:r w:rsidRPr="009C2447">
              <w:rPr>
                <w:b/>
              </w:rPr>
              <w:t>Test Data No:</w:t>
            </w:r>
          </w:p>
        </w:tc>
        <w:tc>
          <w:tcPr>
            <w:tcW w:w="5670" w:type="dxa"/>
            <w:tcBorders>
              <w:top w:val="single" w:sz="12" w:space="0" w:color="auto"/>
            </w:tcBorders>
            <w:vAlign w:val="center"/>
          </w:tcPr>
          <w:p w14:paraId="63241F41" w14:textId="070FDD28" w:rsidR="009C2447" w:rsidRPr="009C2447" w:rsidRDefault="00C961DF" w:rsidP="00D217F2">
            <w:pPr>
              <w:spacing w:before="60" w:after="60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9C2447" w:rsidRPr="009C2447" w14:paraId="6CC3DC6F" w14:textId="77777777" w:rsidTr="009C2447">
        <w:trPr>
          <w:trHeight w:val="567"/>
        </w:trPr>
        <w:tc>
          <w:tcPr>
            <w:tcW w:w="3402" w:type="dxa"/>
            <w:tcBorders>
              <w:bottom w:val="single" w:sz="12" w:space="0" w:color="auto"/>
            </w:tcBorders>
            <w:vAlign w:val="center"/>
          </w:tcPr>
          <w:p w14:paraId="6FCE67E1" w14:textId="77777777" w:rsidR="009C2447" w:rsidRPr="009C2447" w:rsidRDefault="009C2447" w:rsidP="009C2447">
            <w:pPr>
              <w:spacing w:before="60" w:after="60"/>
              <w:rPr>
                <w:b/>
              </w:rPr>
            </w:pPr>
            <w:r w:rsidRPr="009C2447">
              <w:rPr>
                <w:b/>
              </w:rPr>
              <w:t>Field Name</w:t>
            </w:r>
          </w:p>
        </w:tc>
        <w:tc>
          <w:tcPr>
            <w:tcW w:w="5670" w:type="dxa"/>
            <w:tcBorders>
              <w:bottom w:val="single" w:sz="12" w:space="0" w:color="auto"/>
            </w:tcBorders>
            <w:vAlign w:val="center"/>
          </w:tcPr>
          <w:p w14:paraId="5C7417DA" w14:textId="77777777" w:rsidR="009C2447" w:rsidRPr="009C2447" w:rsidRDefault="009C2447" w:rsidP="009C2447">
            <w:pPr>
              <w:spacing w:before="60" w:after="60"/>
              <w:rPr>
                <w:b/>
              </w:rPr>
            </w:pPr>
            <w:r>
              <w:rPr>
                <w:b/>
              </w:rPr>
              <w:t>Input Value</w:t>
            </w:r>
          </w:p>
        </w:tc>
      </w:tr>
      <w:tr w:rsidR="009C2447" w14:paraId="722959C8" w14:textId="77777777" w:rsidTr="009C2447">
        <w:trPr>
          <w:trHeight w:val="567"/>
        </w:trPr>
        <w:tc>
          <w:tcPr>
            <w:tcW w:w="3402" w:type="dxa"/>
            <w:tcBorders>
              <w:top w:val="single" w:sz="12" w:space="0" w:color="auto"/>
            </w:tcBorders>
          </w:tcPr>
          <w:p w14:paraId="30EC9126" w14:textId="3B07930E" w:rsidR="009C2447" w:rsidRDefault="00BD3770" w:rsidP="009C2447">
            <w:pPr>
              <w:spacing w:before="60" w:after="60"/>
            </w:pPr>
            <w:proofErr w:type="spellStart"/>
            <w:r>
              <w:t>regTextBox</w:t>
            </w:r>
            <w:proofErr w:type="spellEnd"/>
          </w:p>
        </w:tc>
        <w:tc>
          <w:tcPr>
            <w:tcW w:w="5670" w:type="dxa"/>
            <w:tcBorders>
              <w:top w:val="single" w:sz="12" w:space="0" w:color="auto"/>
            </w:tcBorders>
          </w:tcPr>
          <w:p w14:paraId="7E893E56" w14:textId="7D48E12A" w:rsidR="009C2447" w:rsidRDefault="00BD3770" w:rsidP="009C2447">
            <w:pPr>
              <w:spacing w:before="60" w:after="60"/>
            </w:pPr>
            <w:r>
              <w:t>02KE12345</w:t>
            </w:r>
          </w:p>
        </w:tc>
      </w:tr>
      <w:tr w:rsidR="009C2447" w14:paraId="57959419" w14:textId="77777777" w:rsidTr="009C2447">
        <w:trPr>
          <w:trHeight w:val="567"/>
        </w:trPr>
        <w:tc>
          <w:tcPr>
            <w:tcW w:w="3402" w:type="dxa"/>
          </w:tcPr>
          <w:p w14:paraId="37664744" w14:textId="2DFDD503" w:rsidR="00BD3770" w:rsidRDefault="00BD3770" w:rsidP="009C2447">
            <w:pPr>
              <w:spacing w:before="60" w:after="60"/>
            </w:pPr>
            <w:proofErr w:type="spellStart"/>
            <w:r>
              <w:t>makeTextBox</w:t>
            </w:r>
            <w:proofErr w:type="spellEnd"/>
          </w:p>
        </w:tc>
        <w:tc>
          <w:tcPr>
            <w:tcW w:w="5670" w:type="dxa"/>
          </w:tcPr>
          <w:p w14:paraId="69C8CE0C" w14:textId="318A2D9B" w:rsidR="009C2447" w:rsidRDefault="00BD3770" w:rsidP="009C2447">
            <w:pPr>
              <w:spacing w:before="60" w:after="60"/>
            </w:pPr>
            <w:r>
              <w:t>Renault</w:t>
            </w:r>
          </w:p>
        </w:tc>
      </w:tr>
      <w:tr w:rsidR="009C2447" w14:paraId="33417148" w14:textId="77777777" w:rsidTr="009C2447">
        <w:trPr>
          <w:trHeight w:val="567"/>
        </w:trPr>
        <w:tc>
          <w:tcPr>
            <w:tcW w:w="3402" w:type="dxa"/>
          </w:tcPr>
          <w:p w14:paraId="205F78F2" w14:textId="7E8C3E68" w:rsidR="009C2447" w:rsidRDefault="00BD3770" w:rsidP="009C2447">
            <w:pPr>
              <w:spacing w:before="60" w:after="60"/>
            </w:pPr>
            <w:proofErr w:type="spellStart"/>
            <w:r>
              <w:t>engineTextBox</w:t>
            </w:r>
            <w:proofErr w:type="spellEnd"/>
          </w:p>
        </w:tc>
        <w:tc>
          <w:tcPr>
            <w:tcW w:w="5670" w:type="dxa"/>
          </w:tcPr>
          <w:p w14:paraId="09AFAB0B" w14:textId="5D27C2B9" w:rsidR="009C2447" w:rsidRDefault="00BD3770" w:rsidP="009C2447">
            <w:pPr>
              <w:spacing w:before="60" w:after="60"/>
            </w:pPr>
            <w:r>
              <w:t>1.2L</w:t>
            </w:r>
          </w:p>
        </w:tc>
      </w:tr>
      <w:tr w:rsidR="009C2447" w14:paraId="37B00A93" w14:textId="77777777" w:rsidTr="009C2447">
        <w:trPr>
          <w:trHeight w:val="567"/>
        </w:trPr>
        <w:tc>
          <w:tcPr>
            <w:tcW w:w="3402" w:type="dxa"/>
          </w:tcPr>
          <w:p w14:paraId="70A3980B" w14:textId="0245A0C2" w:rsidR="00BD3770" w:rsidRDefault="00BD3770" w:rsidP="009C2447">
            <w:pPr>
              <w:spacing w:before="60" w:after="60"/>
            </w:pPr>
            <w:proofErr w:type="spellStart"/>
            <w:r>
              <w:t>dateTextBox</w:t>
            </w:r>
            <w:proofErr w:type="spellEnd"/>
          </w:p>
        </w:tc>
        <w:tc>
          <w:tcPr>
            <w:tcW w:w="5670" w:type="dxa"/>
          </w:tcPr>
          <w:p w14:paraId="4F0CC360" w14:textId="76A38E86" w:rsidR="009C2447" w:rsidRDefault="00BD3770" w:rsidP="009C2447">
            <w:pPr>
              <w:spacing w:before="60" w:after="60"/>
            </w:pPr>
            <w:r>
              <w:t>01/01/1992</w:t>
            </w:r>
          </w:p>
        </w:tc>
      </w:tr>
      <w:tr w:rsidR="009C2447" w14:paraId="3D7B5D83" w14:textId="77777777" w:rsidTr="009C2447">
        <w:trPr>
          <w:trHeight w:val="567"/>
        </w:trPr>
        <w:tc>
          <w:tcPr>
            <w:tcW w:w="3402" w:type="dxa"/>
          </w:tcPr>
          <w:p w14:paraId="779274ED" w14:textId="4AF27A84" w:rsidR="009C2447" w:rsidRDefault="00BD3770" w:rsidP="009C2447">
            <w:pPr>
              <w:spacing w:before="60" w:after="60"/>
            </w:pPr>
            <w:proofErr w:type="spellStart"/>
            <w:r>
              <w:t>rentTextBox</w:t>
            </w:r>
            <w:proofErr w:type="spellEnd"/>
          </w:p>
        </w:tc>
        <w:tc>
          <w:tcPr>
            <w:tcW w:w="5670" w:type="dxa"/>
          </w:tcPr>
          <w:p w14:paraId="489CABE5" w14:textId="5352613F" w:rsidR="009C2447" w:rsidRDefault="00BD3770" w:rsidP="009C2447">
            <w:pPr>
              <w:spacing w:before="60" w:after="60"/>
            </w:pPr>
            <w:r>
              <w:t>100</w:t>
            </w:r>
          </w:p>
        </w:tc>
      </w:tr>
      <w:tr w:rsidR="009C2447" w14:paraId="1985627A" w14:textId="77777777" w:rsidTr="009C2447">
        <w:trPr>
          <w:trHeight w:val="567"/>
        </w:trPr>
        <w:tc>
          <w:tcPr>
            <w:tcW w:w="3402" w:type="dxa"/>
          </w:tcPr>
          <w:p w14:paraId="40BF44F4" w14:textId="740F6B71" w:rsidR="00BD3770" w:rsidRDefault="00BD3770" w:rsidP="009C2447">
            <w:pPr>
              <w:spacing w:before="60" w:after="60"/>
            </w:pPr>
            <w:proofErr w:type="spellStart"/>
            <w:r>
              <w:t>availableChkBox</w:t>
            </w:r>
            <w:proofErr w:type="spellEnd"/>
          </w:p>
        </w:tc>
        <w:tc>
          <w:tcPr>
            <w:tcW w:w="5670" w:type="dxa"/>
          </w:tcPr>
          <w:p w14:paraId="04C520BB" w14:textId="3A34FF3B" w:rsidR="009C2447" w:rsidRDefault="00BD3770" w:rsidP="009C2447">
            <w:pPr>
              <w:spacing w:before="60" w:after="60"/>
            </w:pPr>
            <w:r>
              <w:t>true</w:t>
            </w:r>
          </w:p>
        </w:tc>
      </w:tr>
      <w:tr w:rsidR="009C2447" w14:paraId="303EEB30" w14:textId="77777777" w:rsidTr="009C2447">
        <w:trPr>
          <w:trHeight w:val="567"/>
        </w:trPr>
        <w:tc>
          <w:tcPr>
            <w:tcW w:w="3402" w:type="dxa"/>
          </w:tcPr>
          <w:p w14:paraId="2D1FB32B" w14:textId="77777777" w:rsidR="009C2447" w:rsidRDefault="009C2447" w:rsidP="009C2447">
            <w:pPr>
              <w:spacing w:before="60" w:after="60"/>
            </w:pPr>
          </w:p>
        </w:tc>
        <w:tc>
          <w:tcPr>
            <w:tcW w:w="5670" w:type="dxa"/>
          </w:tcPr>
          <w:p w14:paraId="34295216" w14:textId="77777777" w:rsidR="009C2447" w:rsidRDefault="009C2447" w:rsidP="009C2447">
            <w:pPr>
              <w:spacing w:before="60" w:after="60"/>
            </w:pPr>
          </w:p>
        </w:tc>
      </w:tr>
    </w:tbl>
    <w:p w14:paraId="78D15811" w14:textId="77777777" w:rsidR="009C2447" w:rsidRDefault="009C2447"/>
    <w:p w14:paraId="122C76E5" w14:textId="77777777" w:rsidR="009C2447" w:rsidRDefault="009C2447"/>
    <w:p w14:paraId="4ED9E643" w14:textId="77777777" w:rsidR="009C2447" w:rsidRDefault="009C2447"/>
    <w:p w14:paraId="18638597" w14:textId="77777777" w:rsidR="009C2447" w:rsidRDefault="009C2447"/>
    <w:p w14:paraId="3D089EE3" w14:textId="77777777" w:rsidR="009C2447" w:rsidRDefault="009C2447"/>
    <w:sectPr w:rsidR="009C2447" w:rsidSect="002E6441">
      <w:headerReference w:type="default" r:id="rId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E2168" w14:textId="77777777" w:rsidR="00F26A77" w:rsidRDefault="00F26A77" w:rsidP="009C2447">
      <w:r>
        <w:separator/>
      </w:r>
    </w:p>
  </w:endnote>
  <w:endnote w:type="continuationSeparator" w:id="0">
    <w:p w14:paraId="60992B0F" w14:textId="77777777" w:rsidR="00F26A77" w:rsidRDefault="00F26A77" w:rsidP="009C2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0EB6B" w14:textId="77777777" w:rsidR="00F26A77" w:rsidRDefault="00F26A77" w:rsidP="009C2447">
      <w:r>
        <w:separator/>
      </w:r>
    </w:p>
  </w:footnote>
  <w:footnote w:type="continuationSeparator" w:id="0">
    <w:p w14:paraId="2CC1D3C6" w14:textId="77777777" w:rsidR="00F26A77" w:rsidRDefault="00F26A77" w:rsidP="009C2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F5F9B" w14:textId="7A20CE98" w:rsidR="00A55A0F" w:rsidRDefault="00A55A0F" w:rsidP="00A55A0F">
    <w:pPr>
      <w:pStyle w:val="Header"/>
    </w:pPr>
    <w:r>
      <w:t>Name: Andrew Whittle</w:t>
    </w:r>
  </w:p>
  <w:p w14:paraId="48D1DA54" w14:textId="520DE541" w:rsidR="00A55A0F" w:rsidRDefault="00A55A0F" w:rsidP="00A55A0F">
    <w:pPr>
      <w:pStyle w:val="Header"/>
    </w:pPr>
    <w:r>
      <w:t>C&amp;G reg: GSV5076</w:t>
    </w:r>
  </w:p>
  <w:p w14:paraId="5E2969D6" w14:textId="147432E9" w:rsidR="009C2447" w:rsidRPr="009C2447" w:rsidRDefault="009C2447" w:rsidP="009C2447">
    <w:pPr>
      <w:pStyle w:val="Header"/>
      <w:jc w:val="center"/>
      <w:rPr>
        <w:b/>
        <w:sz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DF"/>
    <w:rsid w:val="001833C0"/>
    <w:rsid w:val="002E6441"/>
    <w:rsid w:val="00826690"/>
    <w:rsid w:val="008B53D9"/>
    <w:rsid w:val="009C2447"/>
    <w:rsid w:val="00A55A0F"/>
    <w:rsid w:val="00A75FB5"/>
    <w:rsid w:val="00BD3770"/>
    <w:rsid w:val="00C961DF"/>
    <w:rsid w:val="00F2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1562E"/>
  <w15:docId w15:val="{169307E5-B4B6-4CD5-8C73-5D935C3C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447"/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4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447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9C24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447"/>
    <w:rPr>
      <w:rFonts w:ascii="Arial" w:hAnsi="Arial"/>
      <w:sz w:val="24"/>
    </w:rPr>
  </w:style>
  <w:style w:type="table" w:styleId="TableGrid">
    <w:name w:val="Table Grid"/>
    <w:basedOn w:val="TableNormal"/>
    <w:uiPriority w:val="59"/>
    <w:rsid w:val="009C2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whit\Desktop\TestDa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TestData.dotx</Template>
  <TotalTime>17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Whittle</dc:creator>
  <cp:lastModifiedBy>Andrew Whittle</cp:lastModifiedBy>
  <cp:revision>2</cp:revision>
  <dcterms:created xsi:type="dcterms:W3CDTF">2022-12-09T09:41:00Z</dcterms:created>
  <dcterms:modified xsi:type="dcterms:W3CDTF">2022-12-09T10:06:00Z</dcterms:modified>
</cp:coreProperties>
</file>