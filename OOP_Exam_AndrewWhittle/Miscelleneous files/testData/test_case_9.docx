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A04A9" w14:textId="77777777" w:rsidR="00A75FB5" w:rsidRDefault="00A75FB5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5670"/>
      </w:tblGrid>
      <w:tr w:rsidR="009C2447" w:rsidRPr="009C2447" w14:paraId="23AA6D6B" w14:textId="77777777" w:rsidTr="009C2447">
        <w:trPr>
          <w:trHeight w:val="567"/>
        </w:trPr>
        <w:tc>
          <w:tcPr>
            <w:tcW w:w="3402" w:type="dxa"/>
            <w:tcBorders>
              <w:top w:val="single" w:sz="12" w:space="0" w:color="auto"/>
            </w:tcBorders>
            <w:vAlign w:val="center"/>
          </w:tcPr>
          <w:p w14:paraId="37D1B83D" w14:textId="77777777" w:rsidR="009C2447" w:rsidRPr="009C2447" w:rsidRDefault="009C2447" w:rsidP="00D217F2">
            <w:pPr>
              <w:spacing w:before="60" w:after="60"/>
              <w:rPr>
                <w:b/>
              </w:rPr>
            </w:pPr>
            <w:r w:rsidRPr="009C2447">
              <w:rPr>
                <w:b/>
              </w:rPr>
              <w:t>Test Data No:</w:t>
            </w:r>
          </w:p>
        </w:tc>
        <w:tc>
          <w:tcPr>
            <w:tcW w:w="5670" w:type="dxa"/>
            <w:tcBorders>
              <w:top w:val="single" w:sz="12" w:space="0" w:color="auto"/>
            </w:tcBorders>
            <w:vAlign w:val="center"/>
          </w:tcPr>
          <w:p w14:paraId="0395C4C5" w14:textId="456E8076" w:rsidR="009C2447" w:rsidRPr="009C2447" w:rsidRDefault="00A158BE" w:rsidP="00D217F2">
            <w:pPr>
              <w:spacing w:before="60" w:after="60"/>
              <w:rPr>
                <w:b/>
              </w:rPr>
            </w:pPr>
            <w:r>
              <w:rPr>
                <w:b/>
              </w:rPr>
              <w:t>9</w:t>
            </w:r>
          </w:p>
        </w:tc>
      </w:tr>
      <w:tr w:rsidR="009C2447" w:rsidRPr="009C2447" w14:paraId="224085D5" w14:textId="77777777" w:rsidTr="009C2447">
        <w:trPr>
          <w:trHeight w:val="567"/>
        </w:trPr>
        <w:tc>
          <w:tcPr>
            <w:tcW w:w="3402" w:type="dxa"/>
            <w:tcBorders>
              <w:bottom w:val="single" w:sz="12" w:space="0" w:color="auto"/>
            </w:tcBorders>
            <w:vAlign w:val="center"/>
          </w:tcPr>
          <w:p w14:paraId="5C347005" w14:textId="77777777" w:rsidR="009C2447" w:rsidRPr="009C2447" w:rsidRDefault="009C2447" w:rsidP="009C2447">
            <w:pPr>
              <w:spacing w:before="60" w:after="60"/>
              <w:rPr>
                <w:b/>
              </w:rPr>
            </w:pPr>
            <w:r w:rsidRPr="009C2447">
              <w:rPr>
                <w:b/>
              </w:rPr>
              <w:t>Field Name</w:t>
            </w:r>
          </w:p>
        </w:tc>
        <w:tc>
          <w:tcPr>
            <w:tcW w:w="5670" w:type="dxa"/>
            <w:tcBorders>
              <w:bottom w:val="single" w:sz="12" w:space="0" w:color="auto"/>
            </w:tcBorders>
            <w:vAlign w:val="center"/>
          </w:tcPr>
          <w:p w14:paraId="62BA5AF6" w14:textId="77777777" w:rsidR="009C2447" w:rsidRPr="009C2447" w:rsidRDefault="009C2447" w:rsidP="009C2447">
            <w:pPr>
              <w:spacing w:before="60" w:after="60"/>
              <w:rPr>
                <w:b/>
              </w:rPr>
            </w:pPr>
            <w:r>
              <w:rPr>
                <w:b/>
              </w:rPr>
              <w:t>Input Value</w:t>
            </w:r>
          </w:p>
        </w:tc>
      </w:tr>
      <w:tr w:rsidR="009C2447" w14:paraId="722F5F17" w14:textId="77777777" w:rsidTr="009C2447">
        <w:trPr>
          <w:trHeight w:val="567"/>
        </w:trPr>
        <w:tc>
          <w:tcPr>
            <w:tcW w:w="3402" w:type="dxa"/>
            <w:tcBorders>
              <w:top w:val="single" w:sz="12" w:space="0" w:color="auto"/>
            </w:tcBorders>
          </w:tcPr>
          <w:p w14:paraId="205AF687" w14:textId="4BA8E945" w:rsidR="009C2447" w:rsidRDefault="00A158BE" w:rsidP="009C2447">
            <w:pPr>
              <w:spacing w:before="60" w:after="60"/>
            </w:pPr>
            <w:proofErr w:type="spellStart"/>
            <w:r>
              <w:t>regTextBox</w:t>
            </w:r>
            <w:proofErr w:type="spellEnd"/>
          </w:p>
        </w:tc>
        <w:tc>
          <w:tcPr>
            <w:tcW w:w="5670" w:type="dxa"/>
            <w:tcBorders>
              <w:top w:val="single" w:sz="12" w:space="0" w:color="auto"/>
            </w:tcBorders>
          </w:tcPr>
          <w:p w14:paraId="5CB04AB8" w14:textId="21DB6ED3" w:rsidR="009C2447" w:rsidRDefault="00A158BE" w:rsidP="009C2447">
            <w:pPr>
              <w:spacing w:before="60" w:after="60"/>
            </w:pPr>
            <w:r>
              <w:t>02KE12345</w:t>
            </w:r>
          </w:p>
        </w:tc>
      </w:tr>
      <w:tr w:rsidR="009C2447" w14:paraId="671AF94B" w14:textId="77777777" w:rsidTr="009C2447">
        <w:trPr>
          <w:trHeight w:val="567"/>
        </w:trPr>
        <w:tc>
          <w:tcPr>
            <w:tcW w:w="3402" w:type="dxa"/>
          </w:tcPr>
          <w:p w14:paraId="1E5FE4ED" w14:textId="791751D5" w:rsidR="009C2447" w:rsidRDefault="00A158BE" w:rsidP="009C2447">
            <w:pPr>
              <w:spacing w:before="60" w:after="60"/>
            </w:pPr>
            <w:proofErr w:type="spellStart"/>
            <w:r>
              <w:t>makeTextBox</w:t>
            </w:r>
            <w:proofErr w:type="spellEnd"/>
          </w:p>
        </w:tc>
        <w:tc>
          <w:tcPr>
            <w:tcW w:w="5670" w:type="dxa"/>
          </w:tcPr>
          <w:p w14:paraId="5FDE1D68" w14:textId="1F3A7BC0" w:rsidR="009C2447" w:rsidRDefault="00A158BE" w:rsidP="009C2447">
            <w:pPr>
              <w:spacing w:before="60" w:after="60"/>
            </w:pPr>
            <w:r>
              <w:t>Audi</w:t>
            </w:r>
          </w:p>
        </w:tc>
      </w:tr>
      <w:tr w:rsidR="009C2447" w14:paraId="68AC2087" w14:textId="77777777" w:rsidTr="009C2447">
        <w:trPr>
          <w:trHeight w:val="567"/>
        </w:trPr>
        <w:tc>
          <w:tcPr>
            <w:tcW w:w="3402" w:type="dxa"/>
          </w:tcPr>
          <w:p w14:paraId="10DA9C46" w14:textId="5A4389FF" w:rsidR="009C2447" w:rsidRDefault="00A158BE" w:rsidP="009C2447">
            <w:pPr>
              <w:spacing w:before="60" w:after="60"/>
            </w:pPr>
            <w:proofErr w:type="spellStart"/>
            <w:r>
              <w:t>engineTextBox</w:t>
            </w:r>
            <w:proofErr w:type="spellEnd"/>
          </w:p>
        </w:tc>
        <w:tc>
          <w:tcPr>
            <w:tcW w:w="5670" w:type="dxa"/>
          </w:tcPr>
          <w:p w14:paraId="2DA9DDBB" w14:textId="239E56F3" w:rsidR="009C2447" w:rsidRDefault="00A158BE" w:rsidP="009C2447">
            <w:pPr>
              <w:spacing w:before="60" w:after="60"/>
            </w:pPr>
            <w:r>
              <w:t>1.6L</w:t>
            </w:r>
          </w:p>
        </w:tc>
      </w:tr>
      <w:tr w:rsidR="009C2447" w14:paraId="59CC4129" w14:textId="77777777" w:rsidTr="009C2447">
        <w:trPr>
          <w:trHeight w:val="567"/>
        </w:trPr>
        <w:tc>
          <w:tcPr>
            <w:tcW w:w="3402" w:type="dxa"/>
          </w:tcPr>
          <w:p w14:paraId="2E68D3D4" w14:textId="1F0DEFE5" w:rsidR="009C2447" w:rsidRDefault="00A158BE" w:rsidP="009C2447">
            <w:pPr>
              <w:spacing w:before="60" w:after="60"/>
            </w:pPr>
            <w:proofErr w:type="spellStart"/>
            <w:r>
              <w:t>dateTextBox</w:t>
            </w:r>
            <w:proofErr w:type="spellEnd"/>
          </w:p>
        </w:tc>
        <w:tc>
          <w:tcPr>
            <w:tcW w:w="5670" w:type="dxa"/>
          </w:tcPr>
          <w:p w14:paraId="06933E5E" w14:textId="28CB0E92" w:rsidR="009C2447" w:rsidRDefault="00A158BE" w:rsidP="009C2447">
            <w:pPr>
              <w:spacing w:before="60" w:after="60"/>
            </w:pPr>
            <w:r>
              <w:t>02/02/2002</w:t>
            </w:r>
          </w:p>
        </w:tc>
      </w:tr>
      <w:tr w:rsidR="009C2447" w14:paraId="59B75297" w14:textId="77777777" w:rsidTr="009C2447">
        <w:trPr>
          <w:trHeight w:val="567"/>
        </w:trPr>
        <w:tc>
          <w:tcPr>
            <w:tcW w:w="3402" w:type="dxa"/>
          </w:tcPr>
          <w:p w14:paraId="0BECB7C3" w14:textId="384C2F27" w:rsidR="009C2447" w:rsidRDefault="00A158BE" w:rsidP="009C2447">
            <w:pPr>
              <w:spacing w:before="60" w:after="60"/>
            </w:pPr>
            <w:proofErr w:type="spellStart"/>
            <w:r>
              <w:t>rentTextBox</w:t>
            </w:r>
            <w:proofErr w:type="spellEnd"/>
          </w:p>
        </w:tc>
        <w:tc>
          <w:tcPr>
            <w:tcW w:w="5670" w:type="dxa"/>
          </w:tcPr>
          <w:p w14:paraId="13525C9B" w14:textId="142A4378" w:rsidR="009C2447" w:rsidRDefault="00A158BE" w:rsidP="009C2447">
            <w:pPr>
              <w:spacing w:before="60" w:after="60"/>
            </w:pPr>
            <w:r>
              <w:t>200</w:t>
            </w:r>
          </w:p>
        </w:tc>
      </w:tr>
      <w:tr w:rsidR="009C2447" w14:paraId="04F3F110" w14:textId="77777777" w:rsidTr="009C2447">
        <w:trPr>
          <w:trHeight w:val="567"/>
        </w:trPr>
        <w:tc>
          <w:tcPr>
            <w:tcW w:w="3402" w:type="dxa"/>
          </w:tcPr>
          <w:p w14:paraId="68E8521B" w14:textId="2B4B4665" w:rsidR="009C2447" w:rsidRDefault="00A158BE" w:rsidP="009C2447">
            <w:pPr>
              <w:spacing w:before="60" w:after="60"/>
            </w:pPr>
            <w:r>
              <w:t>Available</w:t>
            </w:r>
          </w:p>
        </w:tc>
        <w:tc>
          <w:tcPr>
            <w:tcW w:w="5670" w:type="dxa"/>
          </w:tcPr>
          <w:p w14:paraId="33A2BB30" w14:textId="4D66E8B5" w:rsidR="009C2447" w:rsidRDefault="00A158BE" w:rsidP="009C2447">
            <w:pPr>
              <w:spacing w:before="60" w:after="60"/>
            </w:pPr>
            <w:r>
              <w:t>false</w:t>
            </w:r>
          </w:p>
        </w:tc>
      </w:tr>
      <w:tr w:rsidR="009C2447" w14:paraId="11530E0D" w14:textId="77777777" w:rsidTr="009C2447">
        <w:trPr>
          <w:trHeight w:val="567"/>
        </w:trPr>
        <w:tc>
          <w:tcPr>
            <w:tcW w:w="3402" w:type="dxa"/>
          </w:tcPr>
          <w:p w14:paraId="1D73B760" w14:textId="77777777" w:rsidR="009C2447" w:rsidRDefault="009C2447" w:rsidP="009C2447">
            <w:pPr>
              <w:spacing w:before="60" w:after="60"/>
            </w:pPr>
          </w:p>
        </w:tc>
        <w:tc>
          <w:tcPr>
            <w:tcW w:w="5670" w:type="dxa"/>
          </w:tcPr>
          <w:p w14:paraId="7B4E9911" w14:textId="77777777" w:rsidR="009C2447" w:rsidRDefault="009C2447" w:rsidP="009C2447">
            <w:pPr>
              <w:spacing w:before="60" w:after="60"/>
            </w:pPr>
          </w:p>
        </w:tc>
      </w:tr>
    </w:tbl>
    <w:p w14:paraId="3A4EB95A" w14:textId="77777777" w:rsidR="009C2447" w:rsidRDefault="009C2447"/>
    <w:p w14:paraId="7929871C" w14:textId="77777777" w:rsidR="009C2447" w:rsidRDefault="009C2447"/>
    <w:p w14:paraId="49314012" w14:textId="77777777" w:rsidR="009C2447" w:rsidRDefault="009C2447"/>
    <w:p w14:paraId="0173D8F8" w14:textId="77777777" w:rsidR="009C2447" w:rsidRDefault="009C2447"/>
    <w:p w14:paraId="5457612F" w14:textId="77777777" w:rsidR="009C2447" w:rsidRDefault="009C2447"/>
    <w:sectPr w:rsidR="009C2447" w:rsidSect="002E644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862DF3" w14:textId="77777777" w:rsidR="00672FE1" w:rsidRDefault="00672FE1" w:rsidP="009C2447">
      <w:r>
        <w:separator/>
      </w:r>
    </w:p>
  </w:endnote>
  <w:endnote w:type="continuationSeparator" w:id="0">
    <w:p w14:paraId="2A5645EA" w14:textId="77777777" w:rsidR="00672FE1" w:rsidRDefault="00672FE1" w:rsidP="009C24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5AB87" w14:textId="77777777" w:rsidR="00733584" w:rsidRDefault="007335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E1455" w14:textId="77777777" w:rsidR="00733584" w:rsidRDefault="0073358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EC6BF" w14:textId="77777777" w:rsidR="00733584" w:rsidRDefault="007335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BCE6C2" w14:textId="77777777" w:rsidR="00672FE1" w:rsidRDefault="00672FE1" w:rsidP="009C2447">
      <w:r>
        <w:separator/>
      </w:r>
    </w:p>
  </w:footnote>
  <w:footnote w:type="continuationSeparator" w:id="0">
    <w:p w14:paraId="710BDB70" w14:textId="77777777" w:rsidR="00672FE1" w:rsidRDefault="00672FE1" w:rsidP="009C24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2C0CF" w14:textId="77777777" w:rsidR="00733584" w:rsidRDefault="007335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6EFC11" w14:textId="0F10C603" w:rsidR="00733584" w:rsidRDefault="00733584" w:rsidP="00733584">
    <w:pPr>
      <w:pStyle w:val="Header"/>
    </w:pPr>
    <w:r>
      <w:t>Name: Andrew Whittle</w:t>
    </w:r>
  </w:p>
  <w:p w14:paraId="66745B77" w14:textId="63640495" w:rsidR="00733584" w:rsidRDefault="00733584" w:rsidP="00733584">
    <w:pPr>
      <w:pStyle w:val="Header"/>
    </w:pPr>
    <w:r>
      <w:t>C&amp;G reg: GSV5076</w:t>
    </w:r>
  </w:p>
  <w:p w14:paraId="26CAF3E4" w14:textId="647B3A31" w:rsidR="009C2447" w:rsidRPr="009C2447" w:rsidRDefault="009C2447" w:rsidP="009C2447">
    <w:pPr>
      <w:pStyle w:val="Header"/>
      <w:jc w:val="center"/>
      <w:rPr>
        <w:b/>
        <w:sz w:val="4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47A69" w14:textId="77777777" w:rsidR="00733584" w:rsidRDefault="0073358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158BE"/>
    <w:rsid w:val="001833C0"/>
    <w:rsid w:val="002E6441"/>
    <w:rsid w:val="00672FE1"/>
    <w:rsid w:val="00733584"/>
    <w:rsid w:val="00826690"/>
    <w:rsid w:val="008B53D9"/>
    <w:rsid w:val="009C2447"/>
    <w:rsid w:val="00A158BE"/>
    <w:rsid w:val="00A75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C6FE5"/>
  <w15:docId w15:val="{6B9807DC-A976-42A8-ADFB-F8851F203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447"/>
    <w:rPr>
      <w:rFonts w:ascii="Arial" w:hAnsi="Arial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C24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2447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9C24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2447"/>
    <w:rPr>
      <w:rFonts w:ascii="Arial" w:hAnsi="Arial"/>
      <w:sz w:val="24"/>
    </w:rPr>
  </w:style>
  <w:style w:type="table" w:styleId="TableGrid">
    <w:name w:val="Table Grid"/>
    <w:basedOn w:val="TableNormal"/>
    <w:uiPriority w:val="59"/>
    <w:rsid w:val="009C24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whit\Desktop\TestDat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TestData.dotx</Template>
  <TotalTime>2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 Whittle</dc:creator>
  <cp:lastModifiedBy>Andrew Whittle</cp:lastModifiedBy>
  <cp:revision>2</cp:revision>
  <dcterms:created xsi:type="dcterms:W3CDTF">2022-12-09T09:59:00Z</dcterms:created>
  <dcterms:modified xsi:type="dcterms:W3CDTF">2022-12-09T10:06:00Z</dcterms:modified>
</cp:coreProperties>
</file>