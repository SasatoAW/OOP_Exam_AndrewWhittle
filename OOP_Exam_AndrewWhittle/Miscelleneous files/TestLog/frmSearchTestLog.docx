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1276"/>
        <w:gridCol w:w="4111"/>
        <w:gridCol w:w="6946"/>
      </w:tblGrid>
      <w:tr w:rsidR="00CC5781" w:rsidRPr="00724FE5" w14:paraId="569DFAA4" w14:textId="77777777" w:rsidTr="006239BA">
        <w:trPr>
          <w:cantSplit/>
          <w:trHeight w:val="567"/>
        </w:trPr>
        <w:tc>
          <w:tcPr>
            <w:tcW w:w="1242" w:type="dxa"/>
          </w:tcPr>
          <w:p w14:paraId="42FFA4DC" w14:textId="74539FE5" w:rsidR="00CC5781" w:rsidRPr="00724FE5" w:rsidRDefault="00762C3C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1276" w:type="dxa"/>
          </w:tcPr>
          <w:p w14:paraId="646457BF" w14:textId="1E672F82" w:rsidR="00CC5781" w:rsidRPr="00724FE5" w:rsidRDefault="00762C3C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788733B1" w14:textId="117C59E1" w:rsidR="00CC5781" w:rsidRPr="00724FE5" w:rsidRDefault="00762C3C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Test12Result1.png, Test12Result2.png</w:t>
            </w:r>
          </w:p>
        </w:tc>
        <w:tc>
          <w:tcPr>
            <w:tcW w:w="6946" w:type="dxa"/>
          </w:tcPr>
          <w:p w14:paraId="75D7106C" w14:textId="0DC7DA46" w:rsidR="00CC5781" w:rsidRPr="00724FE5" w:rsidRDefault="008B74C8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 xml:space="preserve">The values in the cboOperator and cboField combo boxes were switched. This error was corrected by changing the calls made in the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eastAsia="en-IE"/>
              </w:rPr>
              <w:t>frmSearch_Load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eastAsia="en-IE"/>
              </w:rPr>
              <w:t xml:space="preserve"> </w:t>
            </w:r>
            <w:r w:rsidRPr="008B74C8">
              <w:rPr>
                <w:rFonts w:cs="Arial"/>
                <w:color w:val="000000"/>
                <w:lang w:eastAsia="en-IE"/>
              </w:rPr>
              <w:t>method</w:t>
            </w:r>
            <w:r>
              <w:rPr>
                <w:rFonts w:cs="Arial"/>
                <w:color w:val="000000"/>
                <w:lang w:eastAsia="en-IE"/>
              </w:rPr>
              <w:t>. After this change, the test ran as expected</w:t>
            </w:r>
          </w:p>
        </w:tc>
      </w:tr>
      <w:tr w:rsidR="00CC5781" w:rsidRPr="00B87B65" w14:paraId="1067CD0D" w14:textId="77777777" w:rsidTr="006239BA">
        <w:trPr>
          <w:cantSplit/>
          <w:trHeight w:val="567"/>
        </w:trPr>
        <w:tc>
          <w:tcPr>
            <w:tcW w:w="1242" w:type="dxa"/>
          </w:tcPr>
          <w:p w14:paraId="05A545B7" w14:textId="725103C8" w:rsidR="00CC5781" w:rsidRPr="00724FE5" w:rsidRDefault="00762C3C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1276" w:type="dxa"/>
          </w:tcPr>
          <w:p w14:paraId="307032AE" w14:textId="3E86E357" w:rsidR="00CC5781" w:rsidRPr="00724FE5" w:rsidRDefault="00762C3C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5B5515B3" w14:textId="4A1878F2" w:rsidR="00CC5781" w:rsidRPr="00724FE5" w:rsidRDefault="00762C3C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Test13Result.png</w:t>
            </w:r>
          </w:p>
        </w:tc>
        <w:tc>
          <w:tcPr>
            <w:tcW w:w="6946" w:type="dxa"/>
          </w:tcPr>
          <w:p w14:paraId="6A2E61B8" w14:textId="63A6E77F" w:rsidR="00CC5781" w:rsidRPr="00724FE5" w:rsidRDefault="00762C3C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6239BA" w:rsidRPr="00B87B65" w14:paraId="5CB455BF" w14:textId="77777777" w:rsidTr="00B7109A">
        <w:trPr>
          <w:cantSplit/>
          <w:trHeight w:val="567"/>
        </w:trPr>
        <w:tc>
          <w:tcPr>
            <w:tcW w:w="1242" w:type="dxa"/>
          </w:tcPr>
          <w:p w14:paraId="79323333" w14:textId="04723A14" w:rsidR="006239BA" w:rsidRPr="00724FE5" w:rsidRDefault="00762C3C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1276" w:type="dxa"/>
          </w:tcPr>
          <w:p w14:paraId="15E336AC" w14:textId="3992FB70" w:rsidR="006239BA" w:rsidRPr="00724FE5" w:rsidRDefault="00762C3C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48B523CC" w14:textId="7E9652F5" w:rsidR="006239BA" w:rsidRPr="00724FE5" w:rsidRDefault="00422E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Test14Result.png</w:t>
            </w:r>
          </w:p>
        </w:tc>
        <w:tc>
          <w:tcPr>
            <w:tcW w:w="6946" w:type="dxa"/>
          </w:tcPr>
          <w:p w14:paraId="682B359A" w14:textId="242638C4" w:rsidR="006239BA" w:rsidRPr="008B74C8" w:rsidRDefault="008B74C8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 xml:space="preserve">A syntax error occurred where the sql statement again had cboField and cboOperator switched, they were switched around in the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eastAsia="en-IE"/>
              </w:rPr>
              <w:t>runButton_Click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eastAsia="en-IE"/>
              </w:rPr>
              <w:t xml:space="preserve"> </w:t>
            </w:r>
            <w:r>
              <w:rPr>
                <w:rFonts w:cs="Arial"/>
                <w:color w:val="000000"/>
                <w:lang w:eastAsia="en-IE"/>
              </w:rPr>
              <w:t xml:space="preserve">method. After this change, an error occurred where operators were missing from the sql statement. An if statement was added to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eastAsia="en-IE"/>
              </w:rPr>
              <w:t>runButton_Click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eastAsia="en-IE"/>
              </w:rPr>
              <w:t xml:space="preserve"> </w:t>
            </w:r>
            <w:r>
              <w:rPr>
                <w:rFonts w:cs="Arial"/>
                <w:color w:val="000000"/>
                <w:lang w:eastAsia="en-IE"/>
              </w:rPr>
              <w:t>to ensure the statement had the correct operators around the value being searched. After these changes, the test ran as expected</w:t>
            </w:r>
          </w:p>
        </w:tc>
      </w:tr>
      <w:tr w:rsidR="006239BA" w:rsidRPr="00B87B65" w14:paraId="67DCC86F" w14:textId="77777777" w:rsidTr="00B7109A">
        <w:trPr>
          <w:cantSplit/>
          <w:trHeight w:val="567"/>
        </w:trPr>
        <w:tc>
          <w:tcPr>
            <w:tcW w:w="1242" w:type="dxa"/>
          </w:tcPr>
          <w:p w14:paraId="0D4A6372" w14:textId="2B55B1AD" w:rsidR="006239BA" w:rsidRPr="00724FE5" w:rsidRDefault="00422E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1276" w:type="dxa"/>
          </w:tcPr>
          <w:p w14:paraId="79D5C4D5" w14:textId="4A3D8ACD" w:rsidR="006239BA" w:rsidRPr="00724FE5" w:rsidRDefault="00422E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18ED16F8" w14:textId="0A4F31C8" w:rsidR="006239BA" w:rsidRPr="00724FE5" w:rsidRDefault="00422E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Test15Result.png</w:t>
            </w:r>
          </w:p>
        </w:tc>
        <w:tc>
          <w:tcPr>
            <w:tcW w:w="6946" w:type="dxa"/>
          </w:tcPr>
          <w:p w14:paraId="5A96D7AC" w14:textId="5E47417D" w:rsidR="006239BA" w:rsidRPr="00724FE5" w:rsidRDefault="00422E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6239BA" w:rsidRPr="00B87B65" w14:paraId="0198117A" w14:textId="77777777" w:rsidTr="00B7109A">
        <w:trPr>
          <w:cantSplit/>
          <w:trHeight w:val="567"/>
        </w:trPr>
        <w:tc>
          <w:tcPr>
            <w:tcW w:w="1242" w:type="dxa"/>
          </w:tcPr>
          <w:p w14:paraId="1C023A32" w14:textId="277C5331" w:rsidR="006239BA" w:rsidRPr="00724FE5" w:rsidRDefault="00422E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16</w:t>
            </w:r>
          </w:p>
        </w:tc>
        <w:tc>
          <w:tcPr>
            <w:tcW w:w="1276" w:type="dxa"/>
          </w:tcPr>
          <w:p w14:paraId="1C7F4AE9" w14:textId="5B5EB2FD" w:rsidR="006239BA" w:rsidRPr="00724FE5" w:rsidRDefault="00422E87" w:rsidP="00B87B65">
            <w:pPr>
              <w:spacing w:before="60" w:after="60"/>
              <w:jc w:val="center"/>
              <w:rPr>
                <w:rFonts w:cs="Arial"/>
              </w:rPr>
            </w:pPr>
            <w:r>
              <w:rPr>
                <w:rFonts w:cs="Arial"/>
              </w:rPr>
              <w:t>09/12/2022</w:t>
            </w:r>
          </w:p>
        </w:tc>
        <w:tc>
          <w:tcPr>
            <w:tcW w:w="4111" w:type="dxa"/>
          </w:tcPr>
          <w:p w14:paraId="5A698FB4" w14:textId="75F564ED" w:rsidR="006239BA" w:rsidRPr="00724FE5" w:rsidRDefault="00422E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Test16Result.png</w:t>
            </w:r>
          </w:p>
        </w:tc>
        <w:tc>
          <w:tcPr>
            <w:tcW w:w="6946" w:type="dxa"/>
          </w:tcPr>
          <w:p w14:paraId="1EBADC09" w14:textId="689C1513" w:rsidR="006239BA" w:rsidRPr="00724FE5" w:rsidRDefault="00422E87" w:rsidP="00B87B65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As Expected</w:t>
            </w:r>
          </w:p>
        </w:tc>
      </w:tr>
      <w:tr w:rsidR="006239BA" w:rsidRPr="00B87B65" w14:paraId="3E730A3A" w14:textId="77777777" w:rsidTr="00B7109A">
        <w:trPr>
          <w:cantSplit/>
          <w:trHeight w:val="567"/>
        </w:trPr>
        <w:tc>
          <w:tcPr>
            <w:tcW w:w="1242" w:type="dxa"/>
          </w:tcPr>
          <w:p w14:paraId="41E31E62" w14:textId="77777777" w:rsidR="006239BA" w:rsidRPr="00724FE5" w:rsidRDefault="006239BA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14:paraId="41115DC2" w14:textId="77777777" w:rsidR="006239BA" w:rsidRPr="00724FE5" w:rsidRDefault="006239BA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4111" w:type="dxa"/>
          </w:tcPr>
          <w:p w14:paraId="5246BDB5" w14:textId="77777777" w:rsidR="006239BA" w:rsidRPr="00724FE5" w:rsidRDefault="006239BA" w:rsidP="00B87B65">
            <w:pPr>
              <w:spacing w:before="60" w:after="60"/>
              <w:rPr>
                <w:rFonts w:cs="Arial"/>
              </w:rPr>
            </w:pPr>
          </w:p>
        </w:tc>
        <w:tc>
          <w:tcPr>
            <w:tcW w:w="6946" w:type="dxa"/>
          </w:tcPr>
          <w:p w14:paraId="7EE8A79C" w14:textId="77777777" w:rsidR="006239BA" w:rsidRPr="00724FE5" w:rsidRDefault="006239BA" w:rsidP="00B87B65">
            <w:pPr>
              <w:spacing w:before="60" w:after="60"/>
              <w:rPr>
                <w:rFonts w:cs="Arial"/>
              </w:rPr>
            </w:pPr>
          </w:p>
        </w:tc>
      </w:tr>
      <w:tr w:rsidR="006239BA" w:rsidRPr="00B87B65" w14:paraId="6AAD8ACE" w14:textId="77777777" w:rsidTr="00B7109A">
        <w:trPr>
          <w:cantSplit/>
          <w:trHeight w:val="567"/>
        </w:trPr>
        <w:tc>
          <w:tcPr>
            <w:tcW w:w="1242" w:type="dxa"/>
          </w:tcPr>
          <w:p w14:paraId="5E5C24F7" w14:textId="77777777" w:rsidR="006239BA" w:rsidRPr="00724FE5" w:rsidRDefault="006239BA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14:paraId="10030607" w14:textId="77777777" w:rsidR="006239BA" w:rsidRPr="00724FE5" w:rsidRDefault="006239BA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4111" w:type="dxa"/>
          </w:tcPr>
          <w:p w14:paraId="5F0AFC67" w14:textId="77777777" w:rsidR="006239BA" w:rsidRPr="00724FE5" w:rsidRDefault="006239BA" w:rsidP="00B87B65">
            <w:pPr>
              <w:spacing w:before="60" w:after="60"/>
              <w:rPr>
                <w:rFonts w:cs="Arial"/>
              </w:rPr>
            </w:pPr>
          </w:p>
        </w:tc>
        <w:tc>
          <w:tcPr>
            <w:tcW w:w="6946" w:type="dxa"/>
          </w:tcPr>
          <w:p w14:paraId="4381EEA8" w14:textId="77777777" w:rsidR="006239BA" w:rsidRPr="00724FE5" w:rsidRDefault="006239BA" w:rsidP="00B87B65">
            <w:pPr>
              <w:spacing w:before="60" w:after="60"/>
              <w:rPr>
                <w:rFonts w:cs="Arial"/>
              </w:rPr>
            </w:pPr>
          </w:p>
        </w:tc>
      </w:tr>
      <w:tr w:rsidR="006239BA" w:rsidRPr="00B87B65" w14:paraId="208AF00E" w14:textId="77777777" w:rsidTr="00B7109A">
        <w:trPr>
          <w:cantSplit/>
          <w:trHeight w:val="567"/>
        </w:trPr>
        <w:tc>
          <w:tcPr>
            <w:tcW w:w="1242" w:type="dxa"/>
          </w:tcPr>
          <w:p w14:paraId="1EB2F0A2" w14:textId="77777777" w:rsidR="006239BA" w:rsidRPr="00724FE5" w:rsidRDefault="006239BA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14:paraId="51C62AA0" w14:textId="77777777" w:rsidR="006239BA" w:rsidRPr="00724FE5" w:rsidRDefault="006239BA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4111" w:type="dxa"/>
          </w:tcPr>
          <w:p w14:paraId="3A5E29AC" w14:textId="77777777" w:rsidR="006239BA" w:rsidRPr="00724FE5" w:rsidRDefault="006239BA" w:rsidP="00B87B65">
            <w:pPr>
              <w:spacing w:before="60" w:after="60"/>
              <w:rPr>
                <w:rFonts w:cs="Arial"/>
              </w:rPr>
            </w:pPr>
          </w:p>
        </w:tc>
        <w:tc>
          <w:tcPr>
            <w:tcW w:w="6946" w:type="dxa"/>
          </w:tcPr>
          <w:p w14:paraId="49717464" w14:textId="77777777" w:rsidR="006239BA" w:rsidRPr="00724FE5" w:rsidRDefault="006239BA" w:rsidP="00B87B65">
            <w:pPr>
              <w:spacing w:before="60" w:after="60"/>
              <w:rPr>
                <w:rFonts w:cs="Arial"/>
              </w:rPr>
            </w:pPr>
          </w:p>
        </w:tc>
      </w:tr>
      <w:tr w:rsidR="006239BA" w:rsidRPr="00B87B65" w14:paraId="5409DA71" w14:textId="77777777" w:rsidTr="00B7109A">
        <w:trPr>
          <w:cantSplit/>
          <w:trHeight w:val="567"/>
        </w:trPr>
        <w:tc>
          <w:tcPr>
            <w:tcW w:w="1242" w:type="dxa"/>
          </w:tcPr>
          <w:p w14:paraId="0D2806C1" w14:textId="77777777" w:rsidR="006239BA" w:rsidRPr="00724FE5" w:rsidRDefault="006239BA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14:paraId="5397E065" w14:textId="77777777" w:rsidR="006239BA" w:rsidRPr="00724FE5" w:rsidRDefault="006239BA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4111" w:type="dxa"/>
          </w:tcPr>
          <w:p w14:paraId="04886B12" w14:textId="77777777" w:rsidR="006239BA" w:rsidRPr="00724FE5" w:rsidRDefault="006239BA" w:rsidP="00B87B65">
            <w:pPr>
              <w:spacing w:before="60" w:after="60"/>
              <w:rPr>
                <w:rFonts w:cs="Arial"/>
              </w:rPr>
            </w:pPr>
          </w:p>
        </w:tc>
        <w:tc>
          <w:tcPr>
            <w:tcW w:w="6946" w:type="dxa"/>
          </w:tcPr>
          <w:p w14:paraId="008045FE" w14:textId="77777777" w:rsidR="006239BA" w:rsidRPr="00724FE5" w:rsidRDefault="006239BA" w:rsidP="00B87B65">
            <w:pPr>
              <w:spacing w:before="60" w:after="60"/>
              <w:rPr>
                <w:rFonts w:cs="Arial"/>
              </w:rPr>
            </w:pPr>
          </w:p>
        </w:tc>
      </w:tr>
      <w:tr w:rsidR="006239BA" w:rsidRPr="00B87B65" w14:paraId="342AB6AB" w14:textId="77777777" w:rsidTr="00B7109A">
        <w:trPr>
          <w:cantSplit/>
          <w:trHeight w:val="567"/>
        </w:trPr>
        <w:tc>
          <w:tcPr>
            <w:tcW w:w="1242" w:type="dxa"/>
          </w:tcPr>
          <w:p w14:paraId="190E1199" w14:textId="77777777" w:rsidR="006239BA" w:rsidRPr="00724FE5" w:rsidRDefault="006239BA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14:paraId="4BC5D2C7" w14:textId="77777777" w:rsidR="006239BA" w:rsidRPr="00724FE5" w:rsidRDefault="006239BA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4111" w:type="dxa"/>
          </w:tcPr>
          <w:p w14:paraId="7F33FEF8" w14:textId="77777777" w:rsidR="006239BA" w:rsidRPr="00724FE5" w:rsidRDefault="006239BA" w:rsidP="00B87B65">
            <w:pPr>
              <w:spacing w:before="60" w:after="60"/>
              <w:rPr>
                <w:rFonts w:cs="Arial"/>
              </w:rPr>
            </w:pPr>
          </w:p>
        </w:tc>
        <w:tc>
          <w:tcPr>
            <w:tcW w:w="6946" w:type="dxa"/>
          </w:tcPr>
          <w:p w14:paraId="08C978C4" w14:textId="77777777" w:rsidR="006239BA" w:rsidRPr="00724FE5" w:rsidRDefault="006239BA" w:rsidP="00B87B65">
            <w:pPr>
              <w:spacing w:before="60" w:after="60"/>
              <w:rPr>
                <w:rFonts w:cs="Arial"/>
              </w:rPr>
            </w:pPr>
          </w:p>
        </w:tc>
      </w:tr>
      <w:tr w:rsidR="00CC5781" w:rsidRPr="00B87B65" w14:paraId="6E61911E" w14:textId="77777777" w:rsidTr="006239BA">
        <w:trPr>
          <w:cantSplit/>
          <w:trHeight w:val="567"/>
        </w:trPr>
        <w:tc>
          <w:tcPr>
            <w:tcW w:w="1242" w:type="dxa"/>
          </w:tcPr>
          <w:p w14:paraId="65AE9230" w14:textId="77777777" w:rsidR="00CC5781" w:rsidRPr="00724FE5" w:rsidRDefault="00CC5781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14:paraId="752B33FF" w14:textId="77777777" w:rsidR="00CC5781" w:rsidRPr="00724FE5" w:rsidRDefault="00CC5781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4111" w:type="dxa"/>
          </w:tcPr>
          <w:p w14:paraId="1576A172" w14:textId="77777777" w:rsidR="00CC5781" w:rsidRPr="00724FE5" w:rsidRDefault="00CC5781" w:rsidP="00B87B65">
            <w:pPr>
              <w:spacing w:before="60" w:after="60"/>
              <w:rPr>
                <w:rFonts w:cs="Arial"/>
              </w:rPr>
            </w:pPr>
          </w:p>
        </w:tc>
        <w:tc>
          <w:tcPr>
            <w:tcW w:w="6946" w:type="dxa"/>
          </w:tcPr>
          <w:p w14:paraId="031C43CC" w14:textId="77777777" w:rsidR="00CC5781" w:rsidRPr="00724FE5" w:rsidRDefault="00CC5781" w:rsidP="00B87B65">
            <w:pPr>
              <w:spacing w:before="60" w:after="60"/>
              <w:rPr>
                <w:rFonts w:cs="Arial"/>
              </w:rPr>
            </w:pPr>
          </w:p>
        </w:tc>
      </w:tr>
      <w:tr w:rsidR="00D05103" w:rsidRPr="00B87B65" w14:paraId="7018052D" w14:textId="77777777" w:rsidTr="006239BA">
        <w:trPr>
          <w:cantSplit/>
          <w:trHeight w:val="56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2BF4" w14:textId="77777777" w:rsidR="00D05103" w:rsidRPr="00724FE5" w:rsidRDefault="00D05103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0A60" w14:textId="77777777" w:rsidR="00D05103" w:rsidRPr="00724FE5" w:rsidRDefault="00D05103" w:rsidP="00B87B65">
            <w:pPr>
              <w:spacing w:before="60" w:after="60"/>
              <w:jc w:val="center"/>
              <w:rPr>
                <w:rFonts w:cs="Arial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03CD" w14:textId="77777777" w:rsidR="00D05103" w:rsidRPr="00724FE5" w:rsidRDefault="00D05103" w:rsidP="00B87B65">
            <w:pPr>
              <w:spacing w:before="60" w:after="60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C449" w14:textId="77777777" w:rsidR="00D05103" w:rsidRPr="00724FE5" w:rsidRDefault="00D05103" w:rsidP="00B87B65">
            <w:pPr>
              <w:spacing w:before="60" w:after="60"/>
              <w:rPr>
                <w:rFonts w:cs="Arial"/>
              </w:rPr>
            </w:pPr>
          </w:p>
        </w:tc>
      </w:tr>
    </w:tbl>
    <w:p w14:paraId="648B7553" w14:textId="77777777" w:rsidR="006239BA" w:rsidRPr="00724FE5" w:rsidRDefault="006239BA" w:rsidP="00724FE5">
      <w:pPr>
        <w:rPr>
          <w:rFonts w:cs="Arial"/>
        </w:rPr>
      </w:pPr>
    </w:p>
    <w:sectPr w:rsidR="006239BA" w:rsidRPr="00724FE5" w:rsidSect="00D05103">
      <w:headerReference w:type="default" r:id="rId6"/>
      <w:pgSz w:w="16838" w:h="11906" w:orient="landscape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3AEE9" w14:textId="77777777" w:rsidR="00897978" w:rsidRDefault="00897978">
      <w:r>
        <w:separator/>
      </w:r>
    </w:p>
  </w:endnote>
  <w:endnote w:type="continuationSeparator" w:id="0">
    <w:p w14:paraId="54AACCE5" w14:textId="77777777" w:rsidR="00897978" w:rsidRDefault="00897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3306F" w14:textId="77777777" w:rsidR="00897978" w:rsidRDefault="00897978">
      <w:r>
        <w:separator/>
      </w:r>
    </w:p>
  </w:footnote>
  <w:footnote w:type="continuationSeparator" w:id="0">
    <w:p w14:paraId="5EADD4CA" w14:textId="77777777" w:rsidR="00897978" w:rsidRDefault="00897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97BED" w14:textId="77777777" w:rsidR="006239BA" w:rsidRPr="00D05103" w:rsidRDefault="006239BA" w:rsidP="006239BA">
    <w:pPr>
      <w:pStyle w:val="Heading1"/>
      <w:spacing w:after="120"/>
      <w:rPr>
        <w:rFonts w:cs="Arial"/>
      </w:rPr>
    </w:pPr>
    <w:r>
      <w:rPr>
        <w:rFonts w:cs="Arial"/>
        <w:sz w:val="36"/>
        <w:szCs w:val="36"/>
      </w:rPr>
      <w:t>Test L</w:t>
    </w:r>
    <w:r w:rsidRPr="00D05103">
      <w:rPr>
        <w:rFonts w:cs="Arial"/>
        <w:sz w:val="36"/>
        <w:szCs w:val="36"/>
      </w:rPr>
      <w:t>og</w:t>
    </w:r>
  </w:p>
  <w:tbl>
    <w:tblPr>
      <w:tblW w:w="135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6629"/>
      <w:gridCol w:w="3779"/>
      <w:gridCol w:w="3167"/>
    </w:tblGrid>
    <w:tr w:rsidR="0032449A" w:rsidRPr="006239BA" w14:paraId="42D167D7" w14:textId="77777777" w:rsidTr="0064001D">
      <w:trPr>
        <w:cantSplit/>
        <w:trHeight w:val="975"/>
      </w:trPr>
      <w:tc>
        <w:tcPr>
          <w:tcW w:w="6629" w:type="dxa"/>
          <w:tcBorders>
            <w:left w:val="single" w:sz="4" w:space="0" w:color="auto"/>
          </w:tcBorders>
        </w:tcPr>
        <w:p w14:paraId="25841EFF" w14:textId="1636FBB0" w:rsidR="0032449A" w:rsidRDefault="0032449A" w:rsidP="007A0337">
          <w:pPr>
            <w:spacing w:before="60" w:after="60"/>
            <w:rPr>
              <w:rFonts w:cs="Arial"/>
              <w:b/>
              <w:bCs/>
              <w:szCs w:val="22"/>
            </w:rPr>
          </w:pPr>
          <w:r w:rsidRPr="006239BA">
            <w:rPr>
              <w:rFonts w:cs="Arial"/>
              <w:b/>
              <w:bCs/>
              <w:szCs w:val="22"/>
            </w:rPr>
            <w:t>Software component name:</w:t>
          </w:r>
          <w:r w:rsidR="00762C3C">
            <w:rPr>
              <w:rFonts w:cs="Arial"/>
              <w:b/>
              <w:bCs/>
              <w:szCs w:val="22"/>
            </w:rPr>
            <w:t>frmSearch</w:t>
          </w:r>
        </w:p>
        <w:p w14:paraId="56624509" w14:textId="12FF49A8" w:rsidR="00762C3C" w:rsidRDefault="00762C3C" w:rsidP="007A0337">
          <w:pPr>
            <w:spacing w:before="60" w:after="60"/>
            <w:rPr>
              <w:rFonts w:cs="Arial"/>
              <w:b/>
              <w:bCs/>
              <w:szCs w:val="22"/>
            </w:rPr>
          </w:pPr>
        </w:p>
        <w:p w14:paraId="66B96E46" w14:textId="11049948" w:rsidR="00762C3C" w:rsidRPr="006239BA" w:rsidRDefault="00762C3C" w:rsidP="007A0337">
          <w:pPr>
            <w:spacing w:before="60" w:after="60"/>
            <w:rPr>
              <w:rFonts w:cs="Arial"/>
              <w:b/>
              <w:bCs/>
              <w:szCs w:val="22"/>
            </w:rPr>
          </w:pPr>
          <w:r>
            <w:rPr>
              <w:rFonts w:cs="Arial"/>
              <w:b/>
              <w:bCs/>
              <w:szCs w:val="22"/>
            </w:rPr>
            <w:t>Date: 09/12/2022</w:t>
          </w:r>
        </w:p>
        <w:p w14:paraId="58A5E5B1" w14:textId="77777777" w:rsidR="0032449A" w:rsidRPr="006239BA" w:rsidRDefault="0032449A" w:rsidP="007A0337">
          <w:pPr>
            <w:spacing w:before="60" w:after="60"/>
            <w:rPr>
              <w:rFonts w:cs="Arial"/>
              <w:b/>
              <w:bCs/>
              <w:szCs w:val="22"/>
            </w:rPr>
          </w:pPr>
        </w:p>
      </w:tc>
      <w:tc>
        <w:tcPr>
          <w:tcW w:w="3779" w:type="dxa"/>
          <w:tcBorders>
            <w:left w:val="single" w:sz="4" w:space="0" w:color="auto"/>
          </w:tcBorders>
        </w:tcPr>
        <w:p w14:paraId="6F6994F5" w14:textId="7879169A" w:rsidR="0032449A" w:rsidRPr="006239BA" w:rsidRDefault="0032449A" w:rsidP="007A0337">
          <w:pPr>
            <w:spacing w:before="60" w:after="60"/>
            <w:rPr>
              <w:rFonts w:cs="Arial"/>
              <w:b/>
              <w:bCs/>
              <w:szCs w:val="22"/>
            </w:rPr>
          </w:pPr>
          <w:r w:rsidRPr="006239BA">
            <w:rPr>
              <w:rFonts w:cs="Arial"/>
              <w:b/>
              <w:bCs/>
              <w:szCs w:val="22"/>
            </w:rPr>
            <w:t>Version number:</w:t>
          </w:r>
          <w:r w:rsidR="00762C3C">
            <w:rPr>
              <w:rFonts w:cs="Arial"/>
              <w:b/>
              <w:bCs/>
              <w:szCs w:val="22"/>
            </w:rPr>
            <w:t>1</w:t>
          </w:r>
        </w:p>
        <w:p w14:paraId="40847D28" w14:textId="77777777" w:rsidR="0032449A" w:rsidRPr="006239BA" w:rsidRDefault="0032449A" w:rsidP="007A0337">
          <w:pPr>
            <w:spacing w:before="60" w:after="60"/>
            <w:rPr>
              <w:rFonts w:cs="Arial"/>
              <w:b/>
              <w:bCs/>
              <w:szCs w:val="22"/>
            </w:rPr>
          </w:pPr>
        </w:p>
        <w:p w14:paraId="1BB5573A" w14:textId="2E43C287" w:rsidR="00762C3C" w:rsidRPr="00762C3C" w:rsidRDefault="0032449A" w:rsidP="00762C3C">
          <w:pPr>
            <w:spacing w:before="60" w:after="60"/>
            <w:rPr>
              <w:rFonts w:cs="Arial"/>
              <w:b/>
              <w:bCs/>
              <w:szCs w:val="22"/>
            </w:rPr>
          </w:pPr>
          <w:r w:rsidRPr="006239BA">
            <w:rPr>
              <w:rFonts w:cs="Arial"/>
              <w:b/>
              <w:bCs/>
              <w:szCs w:val="22"/>
            </w:rPr>
            <w:t>Tester name:</w:t>
          </w:r>
          <w:r w:rsidR="00762C3C">
            <w:rPr>
              <w:rFonts w:cs="Arial"/>
              <w:b/>
              <w:bCs/>
              <w:szCs w:val="22"/>
            </w:rPr>
            <w:t xml:space="preserve"> </w:t>
          </w:r>
          <w:r w:rsidR="00762C3C" w:rsidRPr="00762C3C">
            <w:rPr>
              <w:rFonts w:cs="Arial"/>
              <w:b/>
              <w:bCs/>
              <w:szCs w:val="22"/>
            </w:rPr>
            <w:t>Andrew Whittle</w:t>
          </w:r>
        </w:p>
        <w:p w14:paraId="35C22EA4" w14:textId="16E019A0" w:rsidR="0032449A" w:rsidRPr="006239BA" w:rsidRDefault="00762C3C" w:rsidP="00762C3C">
          <w:pPr>
            <w:spacing w:before="60" w:after="60"/>
            <w:rPr>
              <w:rFonts w:cs="Arial"/>
              <w:b/>
              <w:bCs/>
              <w:szCs w:val="22"/>
            </w:rPr>
          </w:pPr>
          <w:r w:rsidRPr="00762C3C">
            <w:rPr>
              <w:rFonts w:cs="Arial"/>
              <w:b/>
              <w:bCs/>
              <w:szCs w:val="22"/>
            </w:rPr>
            <w:t>C&amp;G reg: GSV5076</w:t>
          </w:r>
        </w:p>
      </w:tc>
      <w:tc>
        <w:tcPr>
          <w:tcW w:w="3167" w:type="dxa"/>
        </w:tcPr>
        <w:p w14:paraId="75840B83" w14:textId="77777777" w:rsidR="0032449A" w:rsidRPr="006239BA" w:rsidRDefault="0032449A" w:rsidP="007A0337">
          <w:pPr>
            <w:spacing w:before="60" w:after="60"/>
            <w:rPr>
              <w:rFonts w:cs="Arial"/>
              <w:b/>
              <w:bCs/>
              <w:szCs w:val="22"/>
            </w:rPr>
          </w:pPr>
          <w:r w:rsidRPr="006239BA">
            <w:rPr>
              <w:rFonts w:cs="Arial"/>
              <w:b/>
              <w:bCs/>
              <w:szCs w:val="22"/>
            </w:rPr>
            <w:t xml:space="preserve">Page number: </w:t>
          </w:r>
          <w:r w:rsidRPr="006239BA">
            <w:rPr>
              <w:rStyle w:val="PageNumber"/>
              <w:b/>
              <w:szCs w:val="22"/>
            </w:rPr>
            <w:fldChar w:fldCharType="begin"/>
          </w:r>
          <w:r w:rsidRPr="006239BA">
            <w:rPr>
              <w:rStyle w:val="PageNumber"/>
              <w:b/>
              <w:szCs w:val="22"/>
            </w:rPr>
            <w:instrText xml:space="preserve"> PAGE </w:instrText>
          </w:r>
          <w:r w:rsidRPr="006239BA">
            <w:rPr>
              <w:rStyle w:val="PageNumber"/>
              <w:b/>
              <w:szCs w:val="22"/>
            </w:rPr>
            <w:fldChar w:fldCharType="separate"/>
          </w:r>
          <w:r w:rsidR="00B87B65">
            <w:rPr>
              <w:rStyle w:val="PageNumber"/>
              <w:b/>
              <w:noProof/>
              <w:szCs w:val="22"/>
            </w:rPr>
            <w:t>1</w:t>
          </w:r>
          <w:r w:rsidRPr="006239BA">
            <w:rPr>
              <w:rStyle w:val="PageNumber"/>
              <w:b/>
              <w:szCs w:val="22"/>
            </w:rPr>
            <w:fldChar w:fldCharType="end"/>
          </w:r>
          <w:r w:rsidRPr="006239BA">
            <w:rPr>
              <w:rStyle w:val="PageNumber"/>
              <w:b/>
              <w:szCs w:val="22"/>
            </w:rPr>
            <w:t xml:space="preserve"> of </w:t>
          </w:r>
          <w:r w:rsidRPr="006239BA">
            <w:rPr>
              <w:rStyle w:val="PageNumber"/>
              <w:b/>
              <w:szCs w:val="22"/>
            </w:rPr>
            <w:fldChar w:fldCharType="begin"/>
          </w:r>
          <w:r w:rsidRPr="006239BA">
            <w:rPr>
              <w:rStyle w:val="PageNumber"/>
              <w:b/>
              <w:szCs w:val="22"/>
            </w:rPr>
            <w:instrText xml:space="preserve"> NUMPAGES </w:instrText>
          </w:r>
          <w:r w:rsidRPr="006239BA">
            <w:rPr>
              <w:rStyle w:val="PageNumber"/>
              <w:b/>
              <w:szCs w:val="22"/>
            </w:rPr>
            <w:fldChar w:fldCharType="separate"/>
          </w:r>
          <w:r w:rsidR="00B87B65">
            <w:rPr>
              <w:rStyle w:val="PageNumber"/>
              <w:b/>
              <w:noProof/>
              <w:szCs w:val="22"/>
            </w:rPr>
            <w:t>1</w:t>
          </w:r>
          <w:r w:rsidRPr="006239BA">
            <w:rPr>
              <w:rStyle w:val="PageNumber"/>
              <w:b/>
              <w:szCs w:val="22"/>
            </w:rPr>
            <w:fldChar w:fldCharType="end"/>
          </w:r>
        </w:p>
        <w:p w14:paraId="65BA9ACC" w14:textId="77777777" w:rsidR="0032449A" w:rsidRPr="006239BA" w:rsidRDefault="0032449A" w:rsidP="007A0337">
          <w:pPr>
            <w:spacing w:before="60" w:after="60"/>
            <w:rPr>
              <w:rFonts w:cs="Arial"/>
              <w:szCs w:val="22"/>
            </w:rPr>
          </w:pPr>
        </w:p>
      </w:tc>
    </w:tr>
  </w:tbl>
  <w:p w14:paraId="768973E0" w14:textId="77777777" w:rsidR="0032449A" w:rsidRPr="006239BA" w:rsidRDefault="0032449A" w:rsidP="006239BA">
    <w:pPr>
      <w:pStyle w:val="Header"/>
      <w:rPr>
        <w:rFonts w:cs="Arial"/>
        <w:sz w:val="10"/>
      </w:rPr>
    </w:pPr>
  </w:p>
  <w:tbl>
    <w:tblPr>
      <w:tblW w:w="135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42"/>
      <w:gridCol w:w="1276"/>
      <w:gridCol w:w="4111"/>
      <w:gridCol w:w="6946"/>
    </w:tblGrid>
    <w:tr w:rsidR="006239BA" w:rsidRPr="006239BA" w14:paraId="3BD90991" w14:textId="77777777" w:rsidTr="00B7109A">
      <w:trPr>
        <w:cantSplit/>
        <w:trHeight w:val="352"/>
      </w:trPr>
      <w:tc>
        <w:tcPr>
          <w:tcW w:w="1242" w:type="dxa"/>
          <w:vAlign w:val="center"/>
        </w:tcPr>
        <w:p w14:paraId="122F513D" w14:textId="77777777" w:rsidR="006239BA" w:rsidRPr="006239BA" w:rsidRDefault="006239BA" w:rsidP="00724FE5">
          <w:pPr>
            <w:jc w:val="center"/>
            <w:rPr>
              <w:b/>
            </w:rPr>
          </w:pPr>
          <w:r w:rsidRPr="006239BA">
            <w:rPr>
              <w:b/>
            </w:rPr>
            <w:t>Test No</w:t>
          </w:r>
        </w:p>
      </w:tc>
      <w:tc>
        <w:tcPr>
          <w:tcW w:w="1276" w:type="dxa"/>
          <w:vAlign w:val="center"/>
        </w:tcPr>
        <w:p w14:paraId="3C4C4430" w14:textId="77777777" w:rsidR="006239BA" w:rsidRPr="006239BA" w:rsidRDefault="006239BA" w:rsidP="00724FE5">
          <w:pPr>
            <w:jc w:val="center"/>
            <w:rPr>
              <w:b/>
            </w:rPr>
          </w:pPr>
          <w:r w:rsidRPr="006239BA">
            <w:rPr>
              <w:b/>
            </w:rPr>
            <w:t>Date</w:t>
          </w:r>
        </w:p>
      </w:tc>
      <w:tc>
        <w:tcPr>
          <w:tcW w:w="4111" w:type="dxa"/>
          <w:vAlign w:val="center"/>
        </w:tcPr>
        <w:p w14:paraId="54E0B3A9" w14:textId="77777777" w:rsidR="006239BA" w:rsidRPr="006239BA" w:rsidRDefault="006239BA" w:rsidP="006239BA">
          <w:pPr>
            <w:rPr>
              <w:b/>
            </w:rPr>
          </w:pPr>
          <w:r w:rsidRPr="006239BA">
            <w:rPr>
              <w:b/>
            </w:rPr>
            <w:t>Actual Output/Filename</w:t>
          </w:r>
        </w:p>
      </w:tc>
      <w:tc>
        <w:tcPr>
          <w:tcW w:w="6946" w:type="dxa"/>
          <w:vAlign w:val="center"/>
        </w:tcPr>
        <w:p w14:paraId="4B594C83" w14:textId="77777777" w:rsidR="006239BA" w:rsidRPr="006239BA" w:rsidRDefault="006239BA" w:rsidP="006239BA">
          <w:pPr>
            <w:rPr>
              <w:b/>
            </w:rPr>
          </w:pPr>
          <w:r w:rsidRPr="006239BA">
            <w:rPr>
              <w:b/>
            </w:rPr>
            <w:t>Comments on discrepancies</w:t>
          </w:r>
        </w:p>
      </w:tc>
    </w:tr>
  </w:tbl>
  <w:p w14:paraId="1050E090" w14:textId="77777777" w:rsidR="006239BA" w:rsidRPr="006239BA" w:rsidRDefault="006239BA" w:rsidP="006239BA">
    <w:pPr>
      <w:pStyle w:val="Header"/>
      <w:rPr>
        <w:rFonts w:cs="Arial"/>
        <w:sz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3C"/>
    <w:rsid w:val="00056FF1"/>
    <w:rsid w:val="001E7E0A"/>
    <w:rsid w:val="0032449A"/>
    <w:rsid w:val="00422E87"/>
    <w:rsid w:val="004F20F9"/>
    <w:rsid w:val="005174CB"/>
    <w:rsid w:val="006239BA"/>
    <w:rsid w:val="0064001D"/>
    <w:rsid w:val="007065C5"/>
    <w:rsid w:val="00724FE5"/>
    <w:rsid w:val="00762C3C"/>
    <w:rsid w:val="007A0337"/>
    <w:rsid w:val="00897978"/>
    <w:rsid w:val="008B74C8"/>
    <w:rsid w:val="00B1728C"/>
    <w:rsid w:val="00B87B65"/>
    <w:rsid w:val="00B95F15"/>
    <w:rsid w:val="00C20C28"/>
    <w:rsid w:val="00CC5781"/>
    <w:rsid w:val="00D05103"/>
    <w:rsid w:val="00F4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91426"/>
  <w15:docId w15:val="{E4897F38-3D63-46AB-8605-69C6D00C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39BA"/>
    <w:rPr>
      <w:rFonts w:ascii="Arial" w:hAnsi="Arial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174C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174C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174CB"/>
  </w:style>
  <w:style w:type="character" w:styleId="Hyperlink">
    <w:name w:val="Hyperlink"/>
    <w:basedOn w:val="DefaultParagraphFont"/>
    <w:rsid w:val="005174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hit\Desktop\Test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TestLog.dotx</Template>
  <TotalTime>15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System/Program name:</vt:lpstr>
    </vt:vector>
  </TitlesOfParts>
  <Company>Tench Computing Ltd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System/Program name:</dc:title>
  <dc:creator>Andrew Whittle</dc:creator>
  <cp:lastModifiedBy>Andrew Whittle</cp:lastModifiedBy>
  <cp:revision>2</cp:revision>
  <cp:lastPrinted>2004-01-05T17:53:00Z</cp:lastPrinted>
  <dcterms:created xsi:type="dcterms:W3CDTF">2022-12-09T11:46:00Z</dcterms:created>
  <dcterms:modified xsi:type="dcterms:W3CDTF">2022-12-09T12:19:00Z</dcterms:modified>
</cp:coreProperties>
</file>