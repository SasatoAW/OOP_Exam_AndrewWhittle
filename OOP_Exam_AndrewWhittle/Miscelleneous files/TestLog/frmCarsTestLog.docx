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1276"/>
        <w:gridCol w:w="4111"/>
        <w:gridCol w:w="6946"/>
      </w:tblGrid>
      <w:tr w:rsidR="00CC5781" w:rsidRPr="00724FE5" w14:paraId="4C128BED" w14:textId="77777777" w:rsidTr="006239BA">
        <w:trPr>
          <w:cantSplit/>
          <w:trHeight w:val="567"/>
        </w:trPr>
        <w:tc>
          <w:tcPr>
            <w:tcW w:w="1242" w:type="dxa"/>
          </w:tcPr>
          <w:p w14:paraId="775AAAA1" w14:textId="412F177E" w:rsidR="00CC5781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76" w:type="dxa"/>
          </w:tcPr>
          <w:p w14:paraId="6C50E8FB" w14:textId="037B25E9" w:rsidR="00CC5781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7706E72E" w14:textId="44CD0405" w:rsidR="00CC5781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Test1Result.png</w:t>
            </w:r>
          </w:p>
        </w:tc>
        <w:tc>
          <w:tcPr>
            <w:tcW w:w="6946" w:type="dxa"/>
          </w:tcPr>
          <w:p w14:paraId="5EDFD59B" w14:textId="1FDEABA5" w:rsidR="00CC5781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CC5781" w:rsidRPr="00B87B65" w14:paraId="06042EA3" w14:textId="77777777" w:rsidTr="006239BA">
        <w:trPr>
          <w:cantSplit/>
          <w:trHeight w:val="567"/>
        </w:trPr>
        <w:tc>
          <w:tcPr>
            <w:tcW w:w="1242" w:type="dxa"/>
          </w:tcPr>
          <w:p w14:paraId="7E8EDD28" w14:textId="3C6B9915" w:rsidR="00CC5781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76" w:type="dxa"/>
          </w:tcPr>
          <w:p w14:paraId="49C75479" w14:textId="66BD9FA6" w:rsidR="00CC5781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7F00730E" w14:textId="615DC13D" w:rsidR="00CC5781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Test2Result.png</w:t>
            </w:r>
          </w:p>
        </w:tc>
        <w:tc>
          <w:tcPr>
            <w:tcW w:w="6946" w:type="dxa"/>
          </w:tcPr>
          <w:p w14:paraId="4F4ADCC4" w14:textId="0E68A3F1" w:rsidR="00CC5781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2601C837" w14:textId="77777777" w:rsidTr="00B7109A">
        <w:trPr>
          <w:cantSplit/>
          <w:trHeight w:val="567"/>
        </w:trPr>
        <w:tc>
          <w:tcPr>
            <w:tcW w:w="1242" w:type="dxa"/>
          </w:tcPr>
          <w:p w14:paraId="697DD81D" w14:textId="5F66003B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76" w:type="dxa"/>
          </w:tcPr>
          <w:p w14:paraId="1BD8B385" w14:textId="430D1400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636BA6C4" w14:textId="1340D296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Test3Result.png</w:t>
            </w:r>
          </w:p>
        </w:tc>
        <w:tc>
          <w:tcPr>
            <w:tcW w:w="6946" w:type="dxa"/>
          </w:tcPr>
          <w:p w14:paraId="33E9A8E9" w14:textId="401C90E6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38B74E01" w14:textId="77777777" w:rsidTr="00B7109A">
        <w:trPr>
          <w:cantSplit/>
          <w:trHeight w:val="567"/>
        </w:trPr>
        <w:tc>
          <w:tcPr>
            <w:tcW w:w="1242" w:type="dxa"/>
          </w:tcPr>
          <w:p w14:paraId="2D6AAA17" w14:textId="22EF8DFD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276" w:type="dxa"/>
          </w:tcPr>
          <w:p w14:paraId="700C1276" w14:textId="51D67DB5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1A2D3E78" w14:textId="2DF407E8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Test4Result.png</w:t>
            </w:r>
          </w:p>
        </w:tc>
        <w:tc>
          <w:tcPr>
            <w:tcW w:w="6946" w:type="dxa"/>
          </w:tcPr>
          <w:p w14:paraId="54C22FF9" w14:textId="4E798BB9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76C2AC5E" w14:textId="77777777" w:rsidTr="00B7109A">
        <w:trPr>
          <w:cantSplit/>
          <w:trHeight w:val="567"/>
        </w:trPr>
        <w:tc>
          <w:tcPr>
            <w:tcW w:w="1242" w:type="dxa"/>
          </w:tcPr>
          <w:p w14:paraId="6B386170" w14:textId="27F227A1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1276" w:type="dxa"/>
          </w:tcPr>
          <w:p w14:paraId="6CFF0729" w14:textId="7833E643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0EC2AB4E" w14:textId="1BA19E91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Test5Result.png</w:t>
            </w:r>
          </w:p>
        </w:tc>
        <w:tc>
          <w:tcPr>
            <w:tcW w:w="6946" w:type="dxa"/>
          </w:tcPr>
          <w:p w14:paraId="5D32891B" w14:textId="0D3BACD9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6C362BCF" w14:textId="77777777" w:rsidTr="00B7109A">
        <w:trPr>
          <w:cantSplit/>
          <w:trHeight w:val="567"/>
        </w:trPr>
        <w:tc>
          <w:tcPr>
            <w:tcW w:w="1242" w:type="dxa"/>
          </w:tcPr>
          <w:p w14:paraId="255B9101" w14:textId="4562C671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1276" w:type="dxa"/>
          </w:tcPr>
          <w:p w14:paraId="44D69AC5" w14:textId="5FDCCCF3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77FC5560" w14:textId="7D37EB3C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“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IE"/>
              </w:rPr>
              <w:t>The program '[13744] OOP_Exam_AndrewWhittle.exe' has exited with code 0 (0x0).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IE"/>
              </w:rPr>
              <w:t>”</w:t>
            </w:r>
          </w:p>
        </w:tc>
        <w:tc>
          <w:tcPr>
            <w:tcW w:w="6946" w:type="dxa"/>
          </w:tcPr>
          <w:p w14:paraId="26642D9A" w14:textId="72F0B41B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32460D37" w14:textId="77777777" w:rsidTr="00B7109A">
        <w:trPr>
          <w:cantSplit/>
          <w:trHeight w:val="567"/>
        </w:trPr>
        <w:tc>
          <w:tcPr>
            <w:tcW w:w="1242" w:type="dxa"/>
          </w:tcPr>
          <w:p w14:paraId="753B8D3F" w14:textId="173A6CB8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276" w:type="dxa"/>
          </w:tcPr>
          <w:p w14:paraId="08A69D34" w14:textId="69BE9545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7AE99C58" w14:textId="195E70A5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Test7Result.png</w:t>
            </w:r>
          </w:p>
        </w:tc>
        <w:tc>
          <w:tcPr>
            <w:tcW w:w="6946" w:type="dxa"/>
          </w:tcPr>
          <w:p w14:paraId="6F1FCE9B" w14:textId="594E8944" w:rsidR="006239BA" w:rsidRPr="00724FE5" w:rsidRDefault="004836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6D73A9A3" w14:textId="77777777" w:rsidTr="00B7109A">
        <w:trPr>
          <w:cantSplit/>
          <w:trHeight w:val="567"/>
        </w:trPr>
        <w:tc>
          <w:tcPr>
            <w:tcW w:w="1242" w:type="dxa"/>
          </w:tcPr>
          <w:p w14:paraId="4475C907" w14:textId="2BA95C93" w:rsidR="006239BA" w:rsidRPr="00724FE5" w:rsidRDefault="004836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1276" w:type="dxa"/>
          </w:tcPr>
          <w:p w14:paraId="75ADE768" w14:textId="149DA848" w:rsidR="006239BA" w:rsidRPr="00724FE5" w:rsidRDefault="00441F70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</w:t>
            </w:r>
            <w:r>
              <w:rPr>
                <w:rFonts w:cs="Arial"/>
              </w:rPr>
              <w:t>9/12/2022</w:t>
            </w:r>
          </w:p>
        </w:tc>
        <w:tc>
          <w:tcPr>
            <w:tcW w:w="4111" w:type="dxa"/>
          </w:tcPr>
          <w:p w14:paraId="2B938721" w14:textId="30AD8EF7" w:rsidR="006239BA" w:rsidRPr="00724FE5" w:rsidRDefault="00441F70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Test8Result.png</w:t>
            </w:r>
          </w:p>
        </w:tc>
        <w:tc>
          <w:tcPr>
            <w:tcW w:w="6946" w:type="dxa"/>
          </w:tcPr>
          <w:p w14:paraId="55B3CAB0" w14:textId="31082CF9" w:rsidR="006239BA" w:rsidRPr="00724FE5" w:rsidRDefault="00441F70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5543B9DF" w14:textId="77777777" w:rsidTr="00B7109A">
        <w:trPr>
          <w:cantSplit/>
          <w:trHeight w:val="567"/>
        </w:trPr>
        <w:tc>
          <w:tcPr>
            <w:tcW w:w="1242" w:type="dxa"/>
          </w:tcPr>
          <w:p w14:paraId="093FBB0B" w14:textId="488E3923" w:rsidR="006239BA" w:rsidRPr="00724FE5" w:rsidRDefault="00441F70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1276" w:type="dxa"/>
          </w:tcPr>
          <w:p w14:paraId="6CF74CF7" w14:textId="5E476C24" w:rsidR="006239BA" w:rsidRPr="00724FE5" w:rsidRDefault="00441F70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665093DE" w14:textId="69B39C35" w:rsidR="006239BA" w:rsidRPr="00724FE5" w:rsidRDefault="00441F70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Test9Result.png</w:t>
            </w:r>
          </w:p>
        </w:tc>
        <w:tc>
          <w:tcPr>
            <w:tcW w:w="6946" w:type="dxa"/>
          </w:tcPr>
          <w:p w14:paraId="3C459A78" w14:textId="7E7642BF" w:rsidR="006239BA" w:rsidRPr="00724FE5" w:rsidRDefault="00441F70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1FB5CCB4" w14:textId="77777777" w:rsidTr="00B7109A">
        <w:trPr>
          <w:cantSplit/>
          <w:trHeight w:val="567"/>
        </w:trPr>
        <w:tc>
          <w:tcPr>
            <w:tcW w:w="1242" w:type="dxa"/>
          </w:tcPr>
          <w:p w14:paraId="223E7668" w14:textId="3F18B52C" w:rsidR="006239BA" w:rsidRPr="00724FE5" w:rsidRDefault="00441F70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276" w:type="dxa"/>
          </w:tcPr>
          <w:p w14:paraId="515137D1" w14:textId="31EB1EAB" w:rsidR="006239BA" w:rsidRPr="00724FE5" w:rsidRDefault="00441F70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33D72412" w14:textId="2E261C34" w:rsidR="006239BA" w:rsidRPr="00724FE5" w:rsidRDefault="00441F70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Test10Result</w:t>
            </w:r>
            <w:r w:rsidR="003657A8">
              <w:rPr>
                <w:rFonts w:cs="Arial"/>
              </w:rPr>
              <w:t>.png</w:t>
            </w:r>
          </w:p>
        </w:tc>
        <w:tc>
          <w:tcPr>
            <w:tcW w:w="6946" w:type="dxa"/>
          </w:tcPr>
          <w:p w14:paraId="5F8F8387" w14:textId="1EEF6AB5" w:rsidR="006239BA" w:rsidRPr="00724FE5" w:rsidRDefault="00441F70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CC5781" w:rsidRPr="00B87B65" w14:paraId="37588641" w14:textId="77777777" w:rsidTr="006239BA">
        <w:trPr>
          <w:cantSplit/>
          <w:trHeight w:val="567"/>
        </w:trPr>
        <w:tc>
          <w:tcPr>
            <w:tcW w:w="1242" w:type="dxa"/>
          </w:tcPr>
          <w:p w14:paraId="1C7AD622" w14:textId="0532320E" w:rsidR="00CC5781" w:rsidRPr="00724FE5" w:rsidRDefault="00441F70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11</w:t>
            </w:r>
          </w:p>
        </w:tc>
        <w:tc>
          <w:tcPr>
            <w:tcW w:w="1276" w:type="dxa"/>
          </w:tcPr>
          <w:p w14:paraId="2F75876E" w14:textId="1098C4BD" w:rsidR="00CC5781" w:rsidRPr="00724FE5" w:rsidRDefault="00441F70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4AD95FD3" w14:textId="79935D8F" w:rsidR="00CC5781" w:rsidRPr="00724FE5" w:rsidRDefault="00441F70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Test11Result</w:t>
            </w:r>
            <w:r w:rsidR="003657A8">
              <w:rPr>
                <w:rFonts w:cs="Arial"/>
              </w:rPr>
              <w:t>.png</w:t>
            </w:r>
          </w:p>
        </w:tc>
        <w:tc>
          <w:tcPr>
            <w:tcW w:w="6946" w:type="dxa"/>
          </w:tcPr>
          <w:p w14:paraId="103E0BD4" w14:textId="4388A11B" w:rsidR="00CC5781" w:rsidRPr="00724FE5" w:rsidRDefault="00441F70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D05103" w:rsidRPr="00B87B65" w14:paraId="7E589938" w14:textId="77777777" w:rsidTr="006239BA">
        <w:trPr>
          <w:cantSplit/>
          <w:trHeight w:val="56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34F8" w14:textId="27AF0B25" w:rsidR="00D05103" w:rsidRPr="00724FE5" w:rsidRDefault="003657A8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E144" w14:textId="01AA4DC3" w:rsidR="00D05103" w:rsidRPr="00724FE5" w:rsidRDefault="003657A8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B901" w14:textId="5E55D1B3" w:rsidR="00D05103" w:rsidRPr="00724FE5" w:rsidRDefault="003657A8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Test17Result.png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4A43" w14:textId="3AB40ACA" w:rsidR="00D05103" w:rsidRPr="00724FE5" w:rsidRDefault="003657A8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3657A8" w:rsidRPr="00B87B65" w14:paraId="745E510D" w14:textId="77777777" w:rsidTr="006239BA">
        <w:trPr>
          <w:cantSplit/>
          <w:trHeight w:val="56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2E6A" w14:textId="1CD46B04" w:rsidR="003657A8" w:rsidRDefault="003657A8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4F82" w14:textId="44181748" w:rsidR="003657A8" w:rsidRDefault="003657A8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EE24" w14:textId="0E860766" w:rsidR="003657A8" w:rsidRDefault="003657A8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Test18Result.png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B297" w14:textId="1319ED56" w:rsidR="003657A8" w:rsidRDefault="003657A8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3657A8" w:rsidRPr="00B87B65" w14:paraId="70BB5BC0" w14:textId="77777777" w:rsidTr="006239BA">
        <w:trPr>
          <w:cantSplit/>
          <w:trHeight w:val="56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85FA" w14:textId="366DB31F" w:rsidR="003657A8" w:rsidRDefault="003657A8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B357" w14:textId="7F534E22" w:rsidR="003657A8" w:rsidRDefault="003657A8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038C" w14:textId="303CB996" w:rsidR="003657A8" w:rsidRDefault="003657A8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Test19Result.png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DDC2" w14:textId="4A16A2BF" w:rsidR="003657A8" w:rsidRDefault="003657A8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</w:tbl>
    <w:p w14:paraId="27FAF1FB" w14:textId="77777777" w:rsidR="006239BA" w:rsidRPr="00724FE5" w:rsidRDefault="006239BA" w:rsidP="00724FE5">
      <w:pPr>
        <w:rPr>
          <w:rFonts w:cs="Arial"/>
        </w:rPr>
      </w:pPr>
    </w:p>
    <w:sectPr w:rsidR="006239BA" w:rsidRPr="00724FE5" w:rsidSect="00D051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87540" w14:textId="77777777" w:rsidR="00E57DB5" w:rsidRDefault="00E57DB5">
      <w:r>
        <w:separator/>
      </w:r>
    </w:p>
  </w:endnote>
  <w:endnote w:type="continuationSeparator" w:id="0">
    <w:p w14:paraId="3ADF3787" w14:textId="77777777" w:rsidR="00E57DB5" w:rsidRDefault="00E57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FF722" w14:textId="77777777" w:rsidR="007759C1" w:rsidRDefault="007759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F813" w14:textId="77777777" w:rsidR="007759C1" w:rsidRDefault="007759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CA1FF" w14:textId="77777777" w:rsidR="007759C1" w:rsidRDefault="00775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86CBE" w14:textId="77777777" w:rsidR="00E57DB5" w:rsidRDefault="00E57DB5">
      <w:r>
        <w:separator/>
      </w:r>
    </w:p>
  </w:footnote>
  <w:footnote w:type="continuationSeparator" w:id="0">
    <w:p w14:paraId="54032CDE" w14:textId="77777777" w:rsidR="00E57DB5" w:rsidRDefault="00E57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36FA8" w14:textId="77777777" w:rsidR="007759C1" w:rsidRDefault="007759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43E2F" w14:textId="77777777" w:rsidR="006239BA" w:rsidRPr="00D05103" w:rsidRDefault="006239BA" w:rsidP="006239BA">
    <w:pPr>
      <w:pStyle w:val="Heading1"/>
      <w:spacing w:after="120"/>
      <w:rPr>
        <w:rFonts w:cs="Arial"/>
      </w:rPr>
    </w:pPr>
    <w:r>
      <w:rPr>
        <w:rFonts w:cs="Arial"/>
        <w:sz w:val="36"/>
        <w:szCs w:val="36"/>
      </w:rPr>
      <w:t>Test L</w:t>
    </w:r>
    <w:r w:rsidRPr="00D05103">
      <w:rPr>
        <w:rFonts w:cs="Arial"/>
        <w:sz w:val="36"/>
        <w:szCs w:val="36"/>
      </w:rPr>
      <w:t>og</w:t>
    </w:r>
  </w:p>
  <w:tbl>
    <w:tblPr>
      <w:tblW w:w="135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6629"/>
      <w:gridCol w:w="3779"/>
      <w:gridCol w:w="3167"/>
    </w:tblGrid>
    <w:tr w:rsidR="0032449A" w:rsidRPr="006239BA" w14:paraId="4C225BAD" w14:textId="77777777" w:rsidTr="0064001D">
      <w:trPr>
        <w:cantSplit/>
        <w:trHeight w:val="975"/>
      </w:trPr>
      <w:tc>
        <w:tcPr>
          <w:tcW w:w="6629" w:type="dxa"/>
          <w:tcBorders>
            <w:left w:val="single" w:sz="4" w:space="0" w:color="auto"/>
          </w:tcBorders>
        </w:tcPr>
        <w:p w14:paraId="254266F2" w14:textId="2C5A0C16" w:rsidR="0032449A" w:rsidRPr="006239B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  <w:r w:rsidRPr="006239BA">
            <w:rPr>
              <w:rFonts w:cs="Arial"/>
              <w:b/>
              <w:bCs/>
              <w:szCs w:val="22"/>
            </w:rPr>
            <w:t>Software component name:</w:t>
          </w:r>
          <w:r w:rsidR="007759C1">
            <w:rPr>
              <w:rFonts w:cs="Arial"/>
              <w:b/>
              <w:bCs/>
              <w:szCs w:val="22"/>
            </w:rPr>
            <w:t xml:space="preserve"> </w:t>
          </w:r>
          <w:r w:rsidR="00087968">
            <w:rPr>
              <w:rFonts w:cs="Arial"/>
              <w:b/>
              <w:bCs/>
              <w:szCs w:val="22"/>
            </w:rPr>
            <w:t>frmCars</w:t>
          </w:r>
        </w:p>
        <w:p w14:paraId="03E94027" w14:textId="77777777" w:rsidR="0032449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</w:p>
        <w:p w14:paraId="7F740B88" w14:textId="4F891A38" w:rsidR="007759C1" w:rsidRPr="006239BA" w:rsidRDefault="007759C1" w:rsidP="007A0337">
          <w:pPr>
            <w:spacing w:before="60" w:after="60"/>
            <w:rPr>
              <w:rFonts w:cs="Arial"/>
              <w:b/>
              <w:bCs/>
              <w:szCs w:val="22"/>
            </w:rPr>
          </w:pPr>
          <w:r>
            <w:rPr>
              <w:rFonts w:cs="Arial"/>
              <w:b/>
              <w:bCs/>
              <w:szCs w:val="22"/>
            </w:rPr>
            <w:t>Date: 09/12/2022</w:t>
          </w:r>
        </w:p>
      </w:tc>
      <w:tc>
        <w:tcPr>
          <w:tcW w:w="3779" w:type="dxa"/>
          <w:tcBorders>
            <w:left w:val="single" w:sz="4" w:space="0" w:color="auto"/>
          </w:tcBorders>
        </w:tcPr>
        <w:p w14:paraId="21EB5466" w14:textId="0EC8BB10" w:rsidR="0032449A" w:rsidRPr="006239B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  <w:r w:rsidRPr="006239BA">
            <w:rPr>
              <w:rFonts w:cs="Arial"/>
              <w:b/>
              <w:bCs/>
              <w:szCs w:val="22"/>
            </w:rPr>
            <w:t>Version number:</w:t>
          </w:r>
          <w:r w:rsidR="007759C1">
            <w:rPr>
              <w:rFonts w:cs="Arial"/>
              <w:b/>
              <w:bCs/>
              <w:szCs w:val="22"/>
            </w:rPr>
            <w:t xml:space="preserve"> 1</w:t>
          </w:r>
        </w:p>
        <w:p w14:paraId="5C11876C" w14:textId="77777777" w:rsidR="0032449A" w:rsidRPr="006239B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</w:p>
        <w:p w14:paraId="57A59D3C" w14:textId="19882DCA" w:rsidR="007759C1" w:rsidRPr="007759C1" w:rsidRDefault="0032449A" w:rsidP="007759C1">
          <w:pPr>
            <w:spacing w:before="60" w:after="60"/>
            <w:rPr>
              <w:rFonts w:cs="Arial"/>
              <w:b/>
              <w:bCs/>
              <w:szCs w:val="22"/>
            </w:rPr>
          </w:pPr>
          <w:r w:rsidRPr="006239BA">
            <w:rPr>
              <w:rFonts w:cs="Arial"/>
              <w:b/>
              <w:bCs/>
              <w:szCs w:val="22"/>
            </w:rPr>
            <w:t>Tester name:</w:t>
          </w:r>
          <w:r w:rsidR="007759C1">
            <w:t xml:space="preserve"> </w:t>
          </w:r>
          <w:r w:rsidR="007759C1">
            <w:rPr>
              <w:rFonts w:cs="Arial"/>
              <w:b/>
              <w:bCs/>
              <w:szCs w:val="22"/>
            </w:rPr>
            <w:t xml:space="preserve">Andrew </w:t>
          </w:r>
          <w:r w:rsidR="007759C1" w:rsidRPr="007759C1">
            <w:rPr>
              <w:rFonts w:cs="Arial"/>
              <w:b/>
              <w:bCs/>
              <w:szCs w:val="22"/>
            </w:rPr>
            <w:t>Whittle</w:t>
          </w:r>
        </w:p>
        <w:p w14:paraId="2785272F" w14:textId="078DE356" w:rsidR="0032449A" w:rsidRPr="006239BA" w:rsidRDefault="007759C1" w:rsidP="007759C1">
          <w:pPr>
            <w:spacing w:before="60" w:after="60"/>
            <w:rPr>
              <w:rFonts w:cs="Arial"/>
              <w:b/>
              <w:bCs/>
              <w:szCs w:val="22"/>
            </w:rPr>
          </w:pPr>
          <w:r w:rsidRPr="007759C1">
            <w:rPr>
              <w:rFonts w:cs="Arial"/>
              <w:b/>
              <w:bCs/>
              <w:szCs w:val="22"/>
            </w:rPr>
            <w:t>C&amp;G reg: GSV5076</w:t>
          </w:r>
        </w:p>
      </w:tc>
      <w:tc>
        <w:tcPr>
          <w:tcW w:w="3167" w:type="dxa"/>
        </w:tcPr>
        <w:p w14:paraId="3A3CED99" w14:textId="77777777" w:rsidR="0032449A" w:rsidRPr="006239B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  <w:r w:rsidRPr="006239BA">
            <w:rPr>
              <w:rFonts w:cs="Arial"/>
              <w:b/>
              <w:bCs/>
              <w:szCs w:val="22"/>
            </w:rPr>
            <w:t xml:space="preserve">Page number: </w:t>
          </w:r>
          <w:r w:rsidRPr="006239BA">
            <w:rPr>
              <w:rStyle w:val="PageNumber"/>
              <w:b/>
              <w:szCs w:val="22"/>
            </w:rPr>
            <w:fldChar w:fldCharType="begin"/>
          </w:r>
          <w:r w:rsidRPr="006239BA">
            <w:rPr>
              <w:rStyle w:val="PageNumber"/>
              <w:b/>
              <w:szCs w:val="22"/>
            </w:rPr>
            <w:instrText xml:space="preserve"> PAGE </w:instrText>
          </w:r>
          <w:r w:rsidRPr="006239BA">
            <w:rPr>
              <w:rStyle w:val="PageNumber"/>
              <w:b/>
              <w:szCs w:val="22"/>
            </w:rPr>
            <w:fldChar w:fldCharType="separate"/>
          </w:r>
          <w:r w:rsidR="00B87B65">
            <w:rPr>
              <w:rStyle w:val="PageNumber"/>
              <w:b/>
              <w:noProof/>
              <w:szCs w:val="22"/>
            </w:rPr>
            <w:t>1</w:t>
          </w:r>
          <w:r w:rsidRPr="006239BA">
            <w:rPr>
              <w:rStyle w:val="PageNumber"/>
              <w:b/>
              <w:szCs w:val="22"/>
            </w:rPr>
            <w:fldChar w:fldCharType="end"/>
          </w:r>
          <w:r w:rsidRPr="006239BA">
            <w:rPr>
              <w:rStyle w:val="PageNumber"/>
              <w:b/>
              <w:szCs w:val="22"/>
            </w:rPr>
            <w:t xml:space="preserve"> of </w:t>
          </w:r>
          <w:r w:rsidRPr="006239BA">
            <w:rPr>
              <w:rStyle w:val="PageNumber"/>
              <w:b/>
              <w:szCs w:val="22"/>
            </w:rPr>
            <w:fldChar w:fldCharType="begin"/>
          </w:r>
          <w:r w:rsidRPr="006239BA">
            <w:rPr>
              <w:rStyle w:val="PageNumber"/>
              <w:b/>
              <w:szCs w:val="22"/>
            </w:rPr>
            <w:instrText xml:space="preserve"> NUMPAGES </w:instrText>
          </w:r>
          <w:r w:rsidRPr="006239BA">
            <w:rPr>
              <w:rStyle w:val="PageNumber"/>
              <w:b/>
              <w:szCs w:val="22"/>
            </w:rPr>
            <w:fldChar w:fldCharType="separate"/>
          </w:r>
          <w:r w:rsidR="00B87B65">
            <w:rPr>
              <w:rStyle w:val="PageNumber"/>
              <w:b/>
              <w:noProof/>
              <w:szCs w:val="22"/>
            </w:rPr>
            <w:t>1</w:t>
          </w:r>
          <w:r w:rsidRPr="006239BA">
            <w:rPr>
              <w:rStyle w:val="PageNumber"/>
              <w:b/>
              <w:szCs w:val="22"/>
            </w:rPr>
            <w:fldChar w:fldCharType="end"/>
          </w:r>
        </w:p>
        <w:p w14:paraId="4E73D0E9" w14:textId="77777777" w:rsidR="0032449A" w:rsidRPr="006239BA" w:rsidRDefault="0032449A" w:rsidP="007A0337">
          <w:pPr>
            <w:spacing w:before="60" w:after="60"/>
            <w:rPr>
              <w:rFonts w:cs="Arial"/>
              <w:szCs w:val="22"/>
            </w:rPr>
          </w:pPr>
        </w:p>
      </w:tc>
    </w:tr>
  </w:tbl>
  <w:p w14:paraId="5D23DE4D" w14:textId="77777777" w:rsidR="0032449A" w:rsidRPr="006239BA" w:rsidRDefault="0032449A" w:rsidP="006239BA">
    <w:pPr>
      <w:pStyle w:val="Header"/>
      <w:rPr>
        <w:rFonts w:cs="Arial"/>
        <w:sz w:val="10"/>
      </w:rPr>
    </w:pPr>
  </w:p>
  <w:tbl>
    <w:tblPr>
      <w:tblW w:w="135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42"/>
      <w:gridCol w:w="1276"/>
      <w:gridCol w:w="4111"/>
      <w:gridCol w:w="6946"/>
    </w:tblGrid>
    <w:tr w:rsidR="006239BA" w:rsidRPr="006239BA" w14:paraId="5C06172F" w14:textId="77777777" w:rsidTr="00B7109A">
      <w:trPr>
        <w:cantSplit/>
        <w:trHeight w:val="352"/>
      </w:trPr>
      <w:tc>
        <w:tcPr>
          <w:tcW w:w="1242" w:type="dxa"/>
          <w:vAlign w:val="center"/>
        </w:tcPr>
        <w:p w14:paraId="441423BD" w14:textId="77777777" w:rsidR="006239BA" w:rsidRPr="006239BA" w:rsidRDefault="006239BA" w:rsidP="00724FE5">
          <w:pPr>
            <w:jc w:val="center"/>
            <w:rPr>
              <w:b/>
            </w:rPr>
          </w:pPr>
          <w:r w:rsidRPr="006239BA">
            <w:rPr>
              <w:b/>
            </w:rPr>
            <w:t>Test No</w:t>
          </w:r>
        </w:p>
      </w:tc>
      <w:tc>
        <w:tcPr>
          <w:tcW w:w="1276" w:type="dxa"/>
          <w:vAlign w:val="center"/>
        </w:tcPr>
        <w:p w14:paraId="53ABD57D" w14:textId="77777777" w:rsidR="006239BA" w:rsidRPr="006239BA" w:rsidRDefault="006239BA" w:rsidP="00724FE5">
          <w:pPr>
            <w:jc w:val="center"/>
            <w:rPr>
              <w:b/>
            </w:rPr>
          </w:pPr>
          <w:r w:rsidRPr="006239BA">
            <w:rPr>
              <w:b/>
            </w:rPr>
            <w:t>Date</w:t>
          </w:r>
        </w:p>
      </w:tc>
      <w:tc>
        <w:tcPr>
          <w:tcW w:w="4111" w:type="dxa"/>
          <w:vAlign w:val="center"/>
        </w:tcPr>
        <w:p w14:paraId="0229EF5C" w14:textId="77777777" w:rsidR="006239BA" w:rsidRPr="006239BA" w:rsidRDefault="006239BA" w:rsidP="006239BA">
          <w:pPr>
            <w:rPr>
              <w:b/>
            </w:rPr>
          </w:pPr>
          <w:r w:rsidRPr="006239BA">
            <w:rPr>
              <w:b/>
            </w:rPr>
            <w:t>Actual Output/Filename</w:t>
          </w:r>
        </w:p>
      </w:tc>
      <w:tc>
        <w:tcPr>
          <w:tcW w:w="6946" w:type="dxa"/>
          <w:vAlign w:val="center"/>
        </w:tcPr>
        <w:p w14:paraId="1DD052D2" w14:textId="77777777" w:rsidR="006239BA" w:rsidRPr="006239BA" w:rsidRDefault="006239BA" w:rsidP="006239BA">
          <w:pPr>
            <w:rPr>
              <w:b/>
            </w:rPr>
          </w:pPr>
          <w:r w:rsidRPr="006239BA">
            <w:rPr>
              <w:b/>
            </w:rPr>
            <w:t>Comments on discrepancies</w:t>
          </w:r>
        </w:p>
      </w:tc>
    </w:tr>
  </w:tbl>
  <w:p w14:paraId="70B44F32" w14:textId="77777777" w:rsidR="006239BA" w:rsidRPr="006239BA" w:rsidRDefault="006239BA" w:rsidP="006239BA">
    <w:pPr>
      <w:pStyle w:val="Header"/>
      <w:rPr>
        <w:rFonts w:cs="Arial"/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193B2" w14:textId="77777777" w:rsidR="007759C1" w:rsidRDefault="007759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C1"/>
    <w:rsid w:val="00087968"/>
    <w:rsid w:val="001E7E0A"/>
    <w:rsid w:val="0032449A"/>
    <w:rsid w:val="003657A8"/>
    <w:rsid w:val="00441F70"/>
    <w:rsid w:val="00483687"/>
    <w:rsid w:val="004F20F9"/>
    <w:rsid w:val="005174CB"/>
    <w:rsid w:val="006239BA"/>
    <w:rsid w:val="0064001D"/>
    <w:rsid w:val="007065C5"/>
    <w:rsid w:val="00724FE5"/>
    <w:rsid w:val="007759C1"/>
    <w:rsid w:val="007A0337"/>
    <w:rsid w:val="00B1728C"/>
    <w:rsid w:val="00B87B65"/>
    <w:rsid w:val="00B95F15"/>
    <w:rsid w:val="00BB56CC"/>
    <w:rsid w:val="00C20C28"/>
    <w:rsid w:val="00CC5781"/>
    <w:rsid w:val="00D05103"/>
    <w:rsid w:val="00E57DB5"/>
    <w:rsid w:val="00F4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C15CB"/>
  <w15:docId w15:val="{C155479C-14A0-48D4-8245-377A68F4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39BA"/>
    <w:rPr>
      <w:rFonts w:ascii="Arial" w:hAnsi="Arial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174C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174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174CB"/>
  </w:style>
  <w:style w:type="character" w:styleId="Hyperlink">
    <w:name w:val="Hyperlink"/>
    <w:basedOn w:val="DefaultParagraphFont"/>
    <w:rsid w:val="005174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TestLog.dotx</Template>
  <TotalTime>4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System/Program name:</vt:lpstr>
    </vt:vector>
  </TitlesOfParts>
  <Company>Tench Computing Ltd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System/Program name:</dc:title>
  <dc:creator>Andrew Whittle</dc:creator>
  <cp:lastModifiedBy>Andrew Whittle</cp:lastModifiedBy>
  <cp:revision>3</cp:revision>
  <cp:lastPrinted>2004-01-05T17:53:00Z</cp:lastPrinted>
  <dcterms:created xsi:type="dcterms:W3CDTF">2022-12-09T11:45:00Z</dcterms:created>
  <dcterms:modified xsi:type="dcterms:W3CDTF">2022-12-09T12:11:00Z</dcterms:modified>
</cp:coreProperties>
</file>